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C108B" w14:textId="0E0C1DBD" w:rsidR="00063949" w:rsidRPr="00063949" w:rsidRDefault="00063949" w:rsidP="00063949">
      <w:r>
        <w:t>Here</w:t>
      </w:r>
      <w:r w:rsidRPr="00063949">
        <w:t xml:space="preserve"> is a detailed breakdown of the structure, organization, and formatting standards you should consider for </w:t>
      </w:r>
      <w:r>
        <w:t>creating project report</w:t>
      </w:r>
      <w:r w:rsidRPr="00063949">
        <w:t>.</w:t>
      </w:r>
    </w:p>
    <w:p w14:paraId="1D6375A5" w14:textId="77777777" w:rsidR="00063949" w:rsidRPr="00063949" w:rsidRDefault="00063949" w:rsidP="00063949">
      <w:r w:rsidRPr="00063949">
        <w:t xml:space="preserve">This document follows a standard academic engineering format (specifically the </w:t>
      </w:r>
      <w:r w:rsidRPr="00063949">
        <w:rPr>
          <w:i/>
          <w:iCs/>
        </w:rPr>
        <w:t>Society of Instrument and Control Engineers</w:t>
      </w:r>
      <w:r w:rsidRPr="00063949">
        <w:t xml:space="preserve"> or SICE transaction </w:t>
      </w:r>
      <w:proofErr w:type="gramStart"/>
      <w:r w:rsidRPr="00063949">
        <w:t>format )</w:t>
      </w:r>
      <w:proofErr w:type="gramEnd"/>
      <w:r w:rsidRPr="00063949">
        <w:t>, which is a high standard for technical reporting.</w:t>
      </w:r>
    </w:p>
    <w:p w14:paraId="0BA509EB" w14:textId="77777777" w:rsidR="00063949" w:rsidRPr="00063949" w:rsidRDefault="00063949" w:rsidP="00063949">
      <w:pPr>
        <w:rPr>
          <w:b/>
          <w:bCs/>
        </w:rPr>
      </w:pPr>
      <w:r w:rsidRPr="00063949">
        <w:rPr>
          <w:b/>
          <w:bCs/>
        </w:rPr>
        <w:t>1. Optimal Structure of Information</w:t>
      </w:r>
    </w:p>
    <w:p w14:paraId="557A4114" w14:textId="38588578" w:rsidR="00063949" w:rsidRPr="00063949" w:rsidRDefault="00063949" w:rsidP="00063949">
      <w:r>
        <w:t>The r</w:t>
      </w:r>
      <w:r w:rsidRPr="00063949">
        <w:t xml:space="preserve">eport should follow a logical narrative flow known as </w:t>
      </w:r>
      <w:proofErr w:type="spellStart"/>
      <w:r w:rsidRPr="00063949">
        <w:rPr>
          <w:b/>
          <w:bCs/>
        </w:rPr>
        <w:t>IMRaD</w:t>
      </w:r>
      <w:proofErr w:type="spellEnd"/>
      <w:r w:rsidRPr="00063949">
        <w:t xml:space="preserve"> (Introduction, Methods, Results, and Discussion). The sample paper is organized as </w:t>
      </w:r>
      <w:proofErr w:type="gramStart"/>
      <w:r w:rsidRPr="00063949">
        <w:t>follows</w:t>
      </w:r>
      <w:r>
        <w:t>(</w:t>
      </w:r>
      <w:proofErr w:type="gramEnd"/>
      <w:r>
        <w:t xml:space="preserve">Don’t apply the sample paper given information as hard copy, </w:t>
      </w:r>
      <w:proofErr w:type="gramStart"/>
      <w:r>
        <w:t>Just</w:t>
      </w:r>
      <w:proofErr w:type="gramEnd"/>
      <w:r>
        <w:t xml:space="preserve"> think how they use to give the reader to understand their values)</w:t>
      </w:r>
      <w:r w:rsidRPr="00063949">
        <w:t>:</w:t>
      </w:r>
    </w:p>
    <w:p w14:paraId="4E1F8BC2" w14:textId="77777777" w:rsidR="00063949" w:rsidRPr="00063949" w:rsidRDefault="00063949" w:rsidP="00063949">
      <w:pPr>
        <w:numPr>
          <w:ilvl w:val="0"/>
          <w:numId w:val="1"/>
        </w:numPr>
      </w:pPr>
      <w:r w:rsidRPr="00063949">
        <w:rPr>
          <w:b/>
          <w:bCs/>
        </w:rPr>
        <w:t>Title &amp; Metadata:</w:t>
      </w:r>
    </w:p>
    <w:p w14:paraId="2B41761B" w14:textId="77777777" w:rsidR="00063949" w:rsidRPr="00063949" w:rsidRDefault="00063949" w:rsidP="00063949">
      <w:pPr>
        <w:numPr>
          <w:ilvl w:val="1"/>
          <w:numId w:val="1"/>
        </w:numPr>
      </w:pPr>
      <w:r w:rsidRPr="00063949">
        <w:rPr>
          <w:b/>
          <w:bCs/>
        </w:rPr>
        <w:t>Bilingual Titles/Names:</w:t>
      </w:r>
      <w:r w:rsidRPr="00063949">
        <w:t xml:space="preserve"> The paper presents the title and author names in both Japanese and </w:t>
      </w:r>
      <w:proofErr w:type="gramStart"/>
      <w:r w:rsidRPr="00063949">
        <w:t>English .</w:t>
      </w:r>
      <w:proofErr w:type="gramEnd"/>
      <w:r w:rsidRPr="00063949">
        <w:t xml:space="preserve"> This ensures international searchability.</w:t>
      </w:r>
    </w:p>
    <w:p w14:paraId="095CC17A" w14:textId="77777777" w:rsidR="00063949" w:rsidRPr="00063949" w:rsidRDefault="00063949" w:rsidP="00063949">
      <w:pPr>
        <w:numPr>
          <w:ilvl w:val="1"/>
          <w:numId w:val="1"/>
        </w:numPr>
      </w:pPr>
      <w:r w:rsidRPr="00063949">
        <w:rPr>
          <w:b/>
          <w:bCs/>
        </w:rPr>
        <w:t>Abstract (English):</w:t>
      </w:r>
      <w:r w:rsidRPr="00063949">
        <w:t xml:space="preserve"> A concise summary (approx. 100-150 words) stating the problem ("devices are very expensive"), the method ("investigated how to use sensors..."), and the key result ("high activity levels tended to have more scoring opportunities"</w:t>
      </w:r>
      <w:proofErr w:type="gramStart"/>
      <w:r w:rsidRPr="00063949">
        <w:t>) .</w:t>
      </w:r>
      <w:proofErr w:type="gramEnd"/>
    </w:p>
    <w:p w14:paraId="46772CBA" w14:textId="77777777" w:rsidR="00063949" w:rsidRPr="00063949" w:rsidRDefault="00063949" w:rsidP="00063949">
      <w:pPr>
        <w:numPr>
          <w:ilvl w:val="1"/>
          <w:numId w:val="1"/>
        </w:numPr>
      </w:pPr>
      <w:r w:rsidRPr="00063949">
        <w:rPr>
          <w:b/>
          <w:bCs/>
        </w:rPr>
        <w:t>Keywords:</w:t>
      </w:r>
      <w:r w:rsidRPr="00063949">
        <w:t xml:space="preserve"> 3-5 specific terms (e.g., "Mobile device," "Accelerometer sensor") to classify the research.</w:t>
      </w:r>
    </w:p>
    <w:p w14:paraId="64FBB961" w14:textId="77777777" w:rsidR="00063949" w:rsidRPr="00063949" w:rsidRDefault="00063949" w:rsidP="00063949">
      <w:pPr>
        <w:numPr>
          <w:ilvl w:val="0"/>
          <w:numId w:val="1"/>
        </w:numPr>
      </w:pPr>
      <w:r w:rsidRPr="00063949">
        <w:rPr>
          <w:b/>
          <w:bCs/>
        </w:rPr>
        <w:t>1. Introduction (</w:t>
      </w:r>
      <w:proofErr w:type="spellStart"/>
      <w:r w:rsidRPr="00063949">
        <w:rPr>
          <w:rFonts w:ascii="MS Gothic" w:eastAsia="MS Gothic" w:hAnsi="MS Gothic" w:cs="MS Gothic" w:hint="eastAsia"/>
          <w:b/>
          <w:bCs/>
        </w:rPr>
        <w:t>はじめに</w:t>
      </w:r>
      <w:proofErr w:type="spellEnd"/>
      <w:r w:rsidRPr="00063949">
        <w:rPr>
          <w:b/>
          <w:bCs/>
        </w:rPr>
        <w:t>):</w:t>
      </w:r>
    </w:p>
    <w:p w14:paraId="2803A7F7" w14:textId="77777777" w:rsidR="00063949" w:rsidRPr="00063949" w:rsidRDefault="00063949" w:rsidP="00063949">
      <w:pPr>
        <w:numPr>
          <w:ilvl w:val="1"/>
          <w:numId w:val="1"/>
        </w:numPr>
      </w:pPr>
      <w:r w:rsidRPr="00063949">
        <w:rPr>
          <w:b/>
          <w:bCs/>
        </w:rPr>
        <w:t>Background:</w:t>
      </w:r>
      <w:r w:rsidRPr="00063949">
        <w:t xml:space="preserve"> Start </w:t>
      </w:r>
      <w:proofErr w:type="gramStart"/>
      <w:r w:rsidRPr="00063949">
        <w:t>broad</w:t>
      </w:r>
      <w:proofErr w:type="gramEnd"/>
      <w:r w:rsidRPr="00063949">
        <w:t xml:space="preserve"> (e.g., "IT in sports is advancing").</w:t>
      </w:r>
    </w:p>
    <w:p w14:paraId="2F4F6D86" w14:textId="77777777" w:rsidR="00063949" w:rsidRPr="00063949" w:rsidRDefault="00063949" w:rsidP="00063949">
      <w:pPr>
        <w:numPr>
          <w:ilvl w:val="1"/>
          <w:numId w:val="1"/>
        </w:numPr>
      </w:pPr>
      <w:r w:rsidRPr="00063949">
        <w:rPr>
          <w:b/>
          <w:bCs/>
        </w:rPr>
        <w:t>Problem Statement:</w:t>
      </w:r>
      <w:r w:rsidRPr="00063949">
        <w:t xml:space="preserve"> Narrow down to the specific issue (Professional equipment is too expensive for amateurs).</w:t>
      </w:r>
    </w:p>
    <w:p w14:paraId="15296967" w14:textId="77777777" w:rsidR="00063949" w:rsidRPr="00063949" w:rsidRDefault="00063949" w:rsidP="00063949">
      <w:pPr>
        <w:numPr>
          <w:ilvl w:val="1"/>
          <w:numId w:val="1"/>
        </w:numPr>
      </w:pPr>
      <w:r w:rsidRPr="00063949">
        <w:rPr>
          <w:b/>
          <w:bCs/>
        </w:rPr>
        <w:t>Objective:</w:t>
      </w:r>
      <w:r w:rsidRPr="00063949">
        <w:t xml:space="preserve"> Clearly state what your project does (e.g., "We investigated how to use smartphones... to evaluate performance").</w:t>
      </w:r>
    </w:p>
    <w:p w14:paraId="70BD3EF9" w14:textId="77777777" w:rsidR="00063949" w:rsidRPr="00063949" w:rsidRDefault="00063949" w:rsidP="00063949">
      <w:pPr>
        <w:numPr>
          <w:ilvl w:val="0"/>
          <w:numId w:val="1"/>
        </w:numPr>
      </w:pPr>
      <w:r w:rsidRPr="00063949">
        <w:rPr>
          <w:b/>
          <w:bCs/>
        </w:rPr>
        <w:t>2. Related Work (</w:t>
      </w:r>
      <w:proofErr w:type="spellStart"/>
      <w:r w:rsidRPr="00063949">
        <w:rPr>
          <w:rFonts w:ascii="MS Gothic" w:eastAsia="MS Gothic" w:hAnsi="MS Gothic" w:cs="MS Gothic" w:hint="eastAsia"/>
          <w:b/>
          <w:bCs/>
        </w:rPr>
        <w:t>既存のシステム・関連研究との差異</w:t>
      </w:r>
      <w:proofErr w:type="spellEnd"/>
      <w:r w:rsidRPr="00063949">
        <w:rPr>
          <w:b/>
          <w:bCs/>
        </w:rPr>
        <w:t>):</w:t>
      </w:r>
    </w:p>
    <w:p w14:paraId="2725DD41" w14:textId="77777777" w:rsidR="00063949" w:rsidRPr="00063949" w:rsidRDefault="00063949" w:rsidP="00063949">
      <w:pPr>
        <w:numPr>
          <w:ilvl w:val="1"/>
          <w:numId w:val="1"/>
        </w:numPr>
      </w:pPr>
      <w:r w:rsidRPr="00063949">
        <w:rPr>
          <w:b/>
          <w:bCs/>
        </w:rPr>
        <w:lastRenderedPageBreak/>
        <w:t>Context:</w:t>
      </w:r>
      <w:r w:rsidRPr="00063949">
        <w:t xml:space="preserve"> Discuss what already exists (GPS, tracking cameras</w:t>
      </w:r>
      <w:proofErr w:type="gramStart"/>
      <w:r w:rsidRPr="00063949">
        <w:t>) .</w:t>
      </w:r>
      <w:proofErr w:type="gramEnd"/>
    </w:p>
    <w:p w14:paraId="72A5D7C2" w14:textId="77777777" w:rsidR="00063949" w:rsidRPr="00063949" w:rsidRDefault="00063949" w:rsidP="00063949">
      <w:pPr>
        <w:numPr>
          <w:ilvl w:val="1"/>
          <w:numId w:val="1"/>
        </w:numPr>
      </w:pPr>
      <w:r w:rsidRPr="00063949">
        <w:rPr>
          <w:b/>
          <w:bCs/>
        </w:rPr>
        <w:t>Differentiation:</w:t>
      </w:r>
      <w:r w:rsidRPr="00063949">
        <w:t xml:space="preserve"> Explicitly state how your project is different (e.g., unlike expensive setups, this study uses consumer smartphones).</w:t>
      </w:r>
    </w:p>
    <w:p w14:paraId="5F5322D0" w14:textId="77777777" w:rsidR="00063949" w:rsidRPr="00063949" w:rsidRDefault="00063949" w:rsidP="00063949">
      <w:pPr>
        <w:numPr>
          <w:ilvl w:val="0"/>
          <w:numId w:val="1"/>
        </w:numPr>
      </w:pPr>
      <w:r w:rsidRPr="00063949">
        <w:rPr>
          <w:b/>
          <w:bCs/>
        </w:rPr>
        <w:t>3. Methodology/Measurement Method (</w:t>
      </w:r>
      <w:proofErr w:type="spellStart"/>
      <w:r w:rsidRPr="00063949">
        <w:rPr>
          <w:rFonts w:ascii="MS Gothic" w:eastAsia="MS Gothic" w:hAnsi="MS Gothic" w:cs="MS Gothic" w:hint="eastAsia"/>
          <w:b/>
          <w:bCs/>
        </w:rPr>
        <w:t>計測手法</w:t>
      </w:r>
      <w:proofErr w:type="spellEnd"/>
      <w:r w:rsidRPr="00063949">
        <w:rPr>
          <w:b/>
          <w:bCs/>
        </w:rPr>
        <w:t>):</w:t>
      </w:r>
    </w:p>
    <w:p w14:paraId="136B70CA" w14:textId="77777777" w:rsidR="00063949" w:rsidRPr="00063949" w:rsidRDefault="00063949" w:rsidP="00063949">
      <w:pPr>
        <w:numPr>
          <w:ilvl w:val="1"/>
          <w:numId w:val="1"/>
        </w:numPr>
      </w:pPr>
      <w:r w:rsidRPr="00063949">
        <w:rPr>
          <w:b/>
          <w:bCs/>
        </w:rPr>
        <w:t>System Configuration:</w:t>
      </w:r>
      <w:r w:rsidRPr="00063949">
        <w:t xml:space="preserve"> Detailed diagrams of the setup (e.g., System diagrams, connection protocols like UDP/NTP</w:t>
      </w:r>
      <w:proofErr w:type="gramStart"/>
      <w:r w:rsidRPr="00063949">
        <w:t>) .</w:t>
      </w:r>
      <w:proofErr w:type="gramEnd"/>
    </w:p>
    <w:p w14:paraId="1BD2A617" w14:textId="77777777" w:rsidR="00063949" w:rsidRPr="00063949" w:rsidRDefault="00063949" w:rsidP="00063949">
      <w:pPr>
        <w:numPr>
          <w:ilvl w:val="1"/>
          <w:numId w:val="1"/>
        </w:numPr>
      </w:pPr>
      <w:r w:rsidRPr="00063949">
        <w:rPr>
          <w:b/>
          <w:bCs/>
        </w:rPr>
        <w:t>Experimental Setup:</w:t>
      </w:r>
      <w:r w:rsidRPr="00063949">
        <w:t xml:space="preserve"> Who participated? What devices were used? (e.g., "10 subjects, average age 22.7," "OPPO AA5s smartphone"</w:t>
      </w:r>
      <w:proofErr w:type="gramStart"/>
      <w:r w:rsidRPr="00063949">
        <w:t>) .</w:t>
      </w:r>
      <w:proofErr w:type="gramEnd"/>
    </w:p>
    <w:p w14:paraId="7B3A7660" w14:textId="77777777" w:rsidR="00063949" w:rsidRPr="00063949" w:rsidRDefault="00063949" w:rsidP="00063949">
      <w:pPr>
        <w:numPr>
          <w:ilvl w:val="1"/>
          <w:numId w:val="1"/>
        </w:numPr>
      </w:pPr>
      <w:r w:rsidRPr="00063949">
        <w:rPr>
          <w:b/>
          <w:bCs/>
        </w:rPr>
        <w:t>Analysis Metrics:</w:t>
      </w:r>
      <w:r w:rsidRPr="00063949">
        <w:t xml:space="preserve"> Define the math or logic used. The paper uses numbered equations for things like "Activity" and "Heart Rate Intensity</w:t>
      </w:r>
      <w:proofErr w:type="gramStart"/>
      <w:r w:rsidRPr="00063949">
        <w:t>" .</w:t>
      </w:r>
      <w:proofErr w:type="gramEnd"/>
    </w:p>
    <w:p w14:paraId="0CDC3FA8" w14:textId="77777777" w:rsidR="00063949" w:rsidRPr="00063949" w:rsidRDefault="00063949" w:rsidP="00063949">
      <w:pPr>
        <w:numPr>
          <w:ilvl w:val="0"/>
          <w:numId w:val="1"/>
        </w:numPr>
      </w:pPr>
      <w:r w:rsidRPr="00063949">
        <w:rPr>
          <w:b/>
          <w:bCs/>
        </w:rPr>
        <w:t>4. Analysis Results (</w:t>
      </w:r>
      <w:proofErr w:type="spellStart"/>
      <w:r w:rsidRPr="00063949">
        <w:rPr>
          <w:rFonts w:ascii="MS Gothic" w:eastAsia="MS Gothic" w:hAnsi="MS Gothic" w:cs="MS Gothic" w:hint="eastAsia"/>
          <w:b/>
          <w:bCs/>
        </w:rPr>
        <w:t>解析結果</w:t>
      </w:r>
      <w:proofErr w:type="spellEnd"/>
      <w:r w:rsidRPr="00063949">
        <w:rPr>
          <w:b/>
          <w:bCs/>
        </w:rPr>
        <w:t>):</w:t>
      </w:r>
    </w:p>
    <w:p w14:paraId="7882D064" w14:textId="77777777" w:rsidR="00063949" w:rsidRPr="00063949" w:rsidRDefault="00063949" w:rsidP="00063949">
      <w:pPr>
        <w:numPr>
          <w:ilvl w:val="1"/>
          <w:numId w:val="1"/>
        </w:numPr>
      </w:pPr>
      <w:r w:rsidRPr="00063949">
        <w:rPr>
          <w:b/>
          <w:bCs/>
        </w:rPr>
        <w:t>Objective Data:</w:t>
      </w:r>
      <w:r w:rsidRPr="00063949">
        <w:t xml:space="preserve"> Present the data without opinion first. Use graphs to show trends (e.g., "Team activity vs. Score").</w:t>
      </w:r>
    </w:p>
    <w:p w14:paraId="4D818DA7" w14:textId="77777777" w:rsidR="00063949" w:rsidRPr="00063949" w:rsidRDefault="00063949" w:rsidP="00063949">
      <w:pPr>
        <w:numPr>
          <w:ilvl w:val="1"/>
          <w:numId w:val="1"/>
        </w:numPr>
      </w:pPr>
      <w:r w:rsidRPr="00063949">
        <w:rPr>
          <w:b/>
          <w:bCs/>
        </w:rPr>
        <w:t>Specific Cases:</w:t>
      </w:r>
      <w:r w:rsidRPr="00063949">
        <w:t xml:space="preserve"> Drill down into specific instances (e.g., analyzing specific game segments).</w:t>
      </w:r>
    </w:p>
    <w:p w14:paraId="7E242D49" w14:textId="77777777" w:rsidR="00063949" w:rsidRPr="00063949" w:rsidRDefault="00063949" w:rsidP="00063949">
      <w:pPr>
        <w:numPr>
          <w:ilvl w:val="0"/>
          <w:numId w:val="1"/>
        </w:numPr>
      </w:pPr>
      <w:r w:rsidRPr="00063949">
        <w:rPr>
          <w:b/>
          <w:bCs/>
        </w:rPr>
        <w:t>5. Discussion (</w:t>
      </w:r>
      <w:proofErr w:type="spellStart"/>
      <w:r w:rsidRPr="00063949">
        <w:rPr>
          <w:rFonts w:ascii="MS Gothic" w:eastAsia="MS Gothic" w:hAnsi="MS Gothic" w:cs="MS Gothic" w:hint="eastAsia"/>
          <w:b/>
          <w:bCs/>
        </w:rPr>
        <w:t>考察</w:t>
      </w:r>
      <w:proofErr w:type="spellEnd"/>
      <w:r w:rsidRPr="00063949">
        <w:rPr>
          <w:b/>
          <w:bCs/>
        </w:rPr>
        <w:t>):</w:t>
      </w:r>
    </w:p>
    <w:p w14:paraId="4CEA3FC2" w14:textId="77777777" w:rsidR="00063949" w:rsidRPr="00063949" w:rsidRDefault="00063949" w:rsidP="00063949">
      <w:pPr>
        <w:numPr>
          <w:ilvl w:val="1"/>
          <w:numId w:val="1"/>
        </w:numPr>
      </w:pPr>
      <w:r w:rsidRPr="00063949">
        <w:rPr>
          <w:b/>
          <w:bCs/>
        </w:rPr>
        <w:t>Interpretation:</w:t>
      </w:r>
      <w:r w:rsidRPr="00063949">
        <w:t xml:space="preserve"> Explain </w:t>
      </w:r>
      <w:r w:rsidRPr="00063949">
        <w:rPr>
          <w:i/>
          <w:iCs/>
        </w:rPr>
        <w:t>why</w:t>
      </w:r>
      <w:r w:rsidRPr="00063949">
        <w:t xml:space="preserve"> the results happened. (e.g., "High activity leads to scoring because players create space..."</w:t>
      </w:r>
      <w:proofErr w:type="gramStart"/>
      <w:r w:rsidRPr="00063949">
        <w:t>) .</w:t>
      </w:r>
      <w:proofErr w:type="gramEnd"/>
    </w:p>
    <w:p w14:paraId="519CC13A" w14:textId="77777777" w:rsidR="00063949" w:rsidRPr="00063949" w:rsidRDefault="00063949" w:rsidP="00063949">
      <w:pPr>
        <w:numPr>
          <w:ilvl w:val="1"/>
          <w:numId w:val="1"/>
        </w:numPr>
      </w:pPr>
      <w:r w:rsidRPr="00063949">
        <w:rPr>
          <w:b/>
          <w:bCs/>
        </w:rPr>
        <w:t>Limitations:</w:t>
      </w:r>
      <w:r w:rsidRPr="00063949">
        <w:t xml:space="preserve"> Admit what the study didn't cover or potential errors.</w:t>
      </w:r>
    </w:p>
    <w:p w14:paraId="05ADC06A" w14:textId="77777777" w:rsidR="00063949" w:rsidRPr="00063949" w:rsidRDefault="00063949" w:rsidP="00063949">
      <w:pPr>
        <w:numPr>
          <w:ilvl w:val="0"/>
          <w:numId w:val="1"/>
        </w:numPr>
      </w:pPr>
      <w:r w:rsidRPr="00063949">
        <w:rPr>
          <w:b/>
          <w:bCs/>
        </w:rPr>
        <w:t>6. Conclusion (</w:t>
      </w:r>
      <w:proofErr w:type="spellStart"/>
      <w:r w:rsidRPr="00063949">
        <w:rPr>
          <w:rFonts w:ascii="MS Gothic" w:eastAsia="MS Gothic" w:hAnsi="MS Gothic" w:cs="MS Gothic" w:hint="eastAsia"/>
          <w:b/>
          <w:bCs/>
        </w:rPr>
        <w:t>おわりに</w:t>
      </w:r>
      <w:proofErr w:type="spellEnd"/>
      <w:r w:rsidRPr="00063949">
        <w:rPr>
          <w:b/>
          <w:bCs/>
        </w:rPr>
        <w:t>):</w:t>
      </w:r>
    </w:p>
    <w:p w14:paraId="75BB5D06" w14:textId="77777777" w:rsidR="00063949" w:rsidRPr="00063949" w:rsidRDefault="00063949" w:rsidP="00063949">
      <w:pPr>
        <w:numPr>
          <w:ilvl w:val="1"/>
          <w:numId w:val="1"/>
        </w:numPr>
      </w:pPr>
      <w:r w:rsidRPr="00063949">
        <w:t xml:space="preserve">Summarize the main findings and propose </w:t>
      </w:r>
      <w:r w:rsidRPr="00063949">
        <w:rPr>
          <w:b/>
          <w:bCs/>
        </w:rPr>
        <w:t>Future Work</w:t>
      </w:r>
      <w:r w:rsidRPr="00063949">
        <w:t xml:space="preserve"> (e.g., "We plan to visualize communication...").</w:t>
      </w:r>
    </w:p>
    <w:p w14:paraId="2FECAA10" w14:textId="77777777" w:rsidR="00063949" w:rsidRPr="00063949" w:rsidRDefault="00063949" w:rsidP="00063949">
      <w:pPr>
        <w:numPr>
          <w:ilvl w:val="0"/>
          <w:numId w:val="1"/>
        </w:numPr>
      </w:pPr>
      <w:r w:rsidRPr="00063949">
        <w:rPr>
          <w:b/>
          <w:bCs/>
        </w:rPr>
        <w:t>References (</w:t>
      </w:r>
      <w:proofErr w:type="spellStart"/>
      <w:r w:rsidRPr="00063949">
        <w:rPr>
          <w:rFonts w:ascii="MS Gothic" w:eastAsia="MS Gothic" w:hAnsi="MS Gothic" w:cs="MS Gothic" w:hint="eastAsia"/>
          <w:b/>
          <w:bCs/>
        </w:rPr>
        <w:t>参考文献</w:t>
      </w:r>
      <w:proofErr w:type="spellEnd"/>
      <w:r w:rsidRPr="00063949">
        <w:rPr>
          <w:b/>
          <w:bCs/>
        </w:rPr>
        <w:t>):</w:t>
      </w:r>
    </w:p>
    <w:p w14:paraId="2544FD75" w14:textId="77777777" w:rsidR="00063949" w:rsidRPr="00063949" w:rsidRDefault="00063949" w:rsidP="00063949">
      <w:pPr>
        <w:numPr>
          <w:ilvl w:val="1"/>
          <w:numId w:val="1"/>
        </w:numPr>
      </w:pPr>
      <w:r w:rsidRPr="00063949">
        <w:t>A numbered list of all sources cited in the text.</w:t>
      </w:r>
    </w:p>
    <w:p w14:paraId="62BC3C95" w14:textId="77777777" w:rsidR="00063949" w:rsidRPr="00063949" w:rsidRDefault="00063949" w:rsidP="00063949">
      <w:r w:rsidRPr="00063949">
        <w:lastRenderedPageBreak/>
        <w:pict w14:anchorId="62A76CD6">
          <v:rect id="_x0000_i1037" style="width:0;height:1.5pt" o:hralign="center" o:hrstd="t" o:hrnoshade="t" o:hr="t" fillcolor="gray" stroked="f"/>
        </w:pict>
      </w:r>
    </w:p>
    <w:p w14:paraId="6A6CFA1E" w14:textId="77777777" w:rsidR="00063949" w:rsidRPr="00063949" w:rsidRDefault="00063949" w:rsidP="00063949">
      <w:pPr>
        <w:rPr>
          <w:b/>
          <w:bCs/>
        </w:rPr>
      </w:pPr>
      <w:r w:rsidRPr="00063949">
        <w:rPr>
          <w:b/>
          <w:bCs/>
        </w:rPr>
        <w:t>2. Organization of Content &amp; Visuals</w:t>
      </w:r>
    </w:p>
    <w:p w14:paraId="71C43081" w14:textId="77777777" w:rsidR="00063949" w:rsidRPr="00063949" w:rsidRDefault="00063949" w:rsidP="00063949">
      <w:pPr>
        <w:numPr>
          <w:ilvl w:val="0"/>
          <w:numId w:val="2"/>
        </w:numPr>
      </w:pPr>
      <w:r w:rsidRPr="00063949">
        <w:rPr>
          <w:b/>
          <w:bCs/>
        </w:rPr>
        <w:t>Hierarchical Numbering:</w:t>
      </w:r>
    </w:p>
    <w:p w14:paraId="0E85BC61" w14:textId="77777777" w:rsidR="00063949" w:rsidRPr="00063949" w:rsidRDefault="00063949" w:rsidP="00063949">
      <w:pPr>
        <w:numPr>
          <w:ilvl w:val="1"/>
          <w:numId w:val="2"/>
        </w:numPr>
      </w:pPr>
      <w:r w:rsidRPr="00063949">
        <w:rPr>
          <w:b/>
          <w:bCs/>
        </w:rPr>
        <w:t>Level 1 Headings:</w:t>
      </w:r>
      <w:r w:rsidRPr="00063949">
        <w:t xml:space="preserve"> 1., 2., 3. (Large, Bold) – e.g., "1. </w:t>
      </w:r>
      <w:proofErr w:type="spellStart"/>
      <w:r w:rsidRPr="00063949">
        <w:rPr>
          <w:rFonts w:ascii="MS Gothic" w:eastAsia="MS Gothic" w:hAnsi="MS Gothic" w:cs="MS Gothic" w:hint="eastAsia"/>
        </w:rPr>
        <w:t>はじめに</w:t>
      </w:r>
      <w:proofErr w:type="spellEnd"/>
      <w:r w:rsidRPr="00063949">
        <w:t>".</w:t>
      </w:r>
    </w:p>
    <w:p w14:paraId="3B987DED" w14:textId="77777777" w:rsidR="00063949" w:rsidRPr="00063949" w:rsidRDefault="00063949" w:rsidP="00063949">
      <w:pPr>
        <w:numPr>
          <w:ilvl w:val="1"/>
          <w:numId w:val="2"/>
        </w:numPr>
      </w:pPr>
      <w:r w:rsidRPr="00063949">
        <w:rPr>
          <w:b/>
          <w:bCs/>
        </w:rPr>
        <w:t>Level 2 Subheadings:</w:t>
      </w:r>
      <w:r w:rsidRPr="00063949">
        <w:t xml:space="preserve"> 2.1, 2.2 (Medium, Bold) – e.g., "2.1 </w:t>
      </w:r>
      <w:proofErr w:type="spellStart"/>
      <w:r w:rsidRPr="00063949">
        <w:rPr>
          <w:rFonts w:ascii="MS Gothic" w:eastAsia="MS Gothic" w:hAnsi="MS Gothic" w:cs="MS Gothic" w:hint="eastAsia"/>
        </w:rPr>
        <w:t>既存のシステム</w:t>
      </w:r>
      <w:proofErr w:type="spellEnd"/>
      <w:r w:rsidRPr="00063949">
        <w:t>".</w:t>
      </w:r>
    </w:p>
    <w:p w14:paraId="6423B8C6" w14:textId="77777777" w:rsidR="00063949" w:rsidRPr="00063949" w:rsidRDefault="00063949" w:rsidP="00063949">
      <w:pPr>
        <w:numPr>
          <w:ilvl w:val="1"/>
          <w:numId w:val="2"/>
        </w:numPr>
      </w:pPr>
      <w:r w:rsidRPr="00063949">
        <w:rPr>
          <w:b/>
          <w:bCs/>
        </w:rPr>
        <w:t>Level 3 Subheadings:</w:t>
      </w:r>
      <w:r w:rsidRPr="00063949">
        <w:t xml:space="preserve"> 2.2.1, 2.2.2 (Small, Bold) – e.g., "2.2.1 </w:t>
      </w:r>
      <w:proofErr w:type="spellStart"/>
      <w:r w:rsidRPr="00063949">
        <w:rPr>
          <w:rFonts w:ascii="MS Gothic" w:eastAsia="MS Gothic" w:hAnsi="MS Gothic" w:cs="MS Gothic" w:hint="eastAsia"/>
        </w:rPr>
        <w:t>チーム全体のパフォーマンス評価</w:t>
      </w:r>
      <w:proofErr w:type="spellEnd"/>
      <w:r w:rsidRPr="00063949">
        <w:t>".</w:t>
      </w:r>
    </w:p>
    <w:p w14:paraId="49746F4D" w14:textId="77777777" w:rsidR="00063949" w:rsidRPr="00063949" w:rsidRDefault="00063949" w:rsidP="00063949">
      <w:pPr>
        <w:numPr>
          <w:ilvl w:val="1"/>
          <w:numId w:val="2"/>
        </w:numPr>
      </w:pPr>
      <w:r w:rsidRPr="00063949">
        <w:rPr>
          <w:i/>
          <w:iCs/>
        </w:rPr>
        <w:t>Best Practice:</w:t>
      </w:r>
      <w:r w:rsidRPr="00063949">
        <w:t xml:space="preserve"> Never go deeper than 3 levels (e.g., 2.2.1.1) as it becomes confusing.</w:t>
      </w:r>
    </w:p>
    <w:p w14:paraId="12DEC1FB" w14:textId="77777777" w:rsidR="00063949" w:rsidRPr="00063949" w:rsidRDefault="00063949" w:rsidP="00063949">
      <w:pPr>
        <w:numPr>
          <w:ilvl w:val="0"/>
          <w:numId w:val="2"/>
        </w:numPr>
      </w:pPr>
      <w:r w:rsidRPr="00063949">
        <w:rPr>
          <w:b/>
          <w:bCs/>
        </w:rPr>
        <w:t>Visual Evidence (Figures &amp; Tables):</w:t>
      </w:r>
    </w:p>
    <w:p w14:paraId="06C467F8" w14:textId="77777777" w:rsidR="00063949" w:rsidRPr="00063949" w:rsidRDefault="00063949" w:rsidP="00063949">
      <w:pPr>
        <w:numPr>
          <w:ilvl w:val="1"/>
          <w:numId w:val="2"/>
        </w:numPr>
      </w:pPr>
      <w:r w:rsidRPr="00063949">
        <w:rPr>
          <w:b/>
          <w:bCs/>
        </w:rPr>
        <w:t>Placement:</w:t>
      </w:r>
      <w:r w:rsidRPr="00063949">
        <w:t xml:space="preserve"> Figures are placed </w:t>
      </w:r>
      <w:r w:rsidRPr="00063949">
        <w:rPr>
          <w:i/>
          <w:iCs/>
        </w:rPr>
        <w:t>near</w:t>
      </w:r>
      <w:r w:rsidRPr="00063949">
        <w:t xml:space="preserve"> where they are mentioned in the text, often at the top or bottom of the page (not in the middle of a paragraph).</w:t>
      </w:r>
    </w:p>
    <w:p w14:paraId="37D547E5" w14:textId="77777777" w:rsidR="00063949" w:rsidRPr="00063949" w:rsidRDefault="00063949" w:rsidP="00063949">
      <w:pPr>
        <w:numPr>
          <w:ilvl w:val="1"/>
          <w:numId w:val="2"/>
        </w:numPr>
      </w:pPr>
      <w:r w:rsidRPr="00063949">
        <w:rPr>
          <w:b/>
          <w:bCs/>
        </w:rPr>
        <w:t>Captions:</w:t>
      </w:r>
      <w:r w:rsidRPr="00063949">
        <w:t xml:space="preserve"> Every image has a numbered caption </w:t>
      </w:r>
      <w:r w:rsidRPr="00063949">
        <w:rPr>
          <w:b/>
          <w:bCs/>
        </w:rPr>
        <w:t>below</w:t>
      </w:r>
      <w:r w:rsidRPr="00063949">
        <w:t xml:space="preserve"> it (e.g., "Fig. 1 Measurement system...").</w:t>
      </w:r>
    </w:p>
    <w:p w14:paraId="0C33FBE1" w14:textId="77777777" w:rsidR="00063949" w:rsidRPr="00063949" w:rsidRDefault="00063949" w:rsidP="00063949">
      <w:pPr>
        <w:numPr>
          <w:ilvl w:val="1"/>
          <w:numId w:val="2"/>
        </w:numPr>
      </w:pPr>
      <w:r w:rsidRPr="00063949">
        <w:rPr>
          <w:b/>
          <w:bCs/>
        </w:rPr>
        <w:t>References in Text:</w:t>
      </w:r>
      <w:r w:rsidRPr="00063949">
        <w:t xml:space="preserve"> You must explicitly refer to every image (e.g., "As shown in Fig. 1...").</w:t>
      </w:r>
    </w:p>
    <w:p w14:paraId="4152987E" w14:textId="77777777" w:rsidR="00063949" w:rsidRPr="00063949" w:rsidRDefault="00063949" w:rsidP="00063949">
      <w:r w:rsidRPr="00063949">
        <w:pict w14:anchorId="4C0727BB">
          <v:rect id="_x0000_i1038" style="width:0;height:1.5pt" o:hralign="center" o:hrstd="t" o:hrnoshade="t" o:hr="t" fillcolor="gray" stroked="f"/>
        </w:pict>
      </w:r>
    </w:p>
    <w:p w14:paraId="18B0E4A1" w14:textId="77777777" w:rsidR="00063949" w:rsidRPr="00063949" w:rsidRDefault="00063949" w:rsidP="00063949">
      <w:pPr>
        <w:rPr>
          <w:b/>
          <w:bCs/>
        </w:rPr>
      </w:pPr>
      <w:r w:rsidRPr="00063949">
        <w:rPr>
          <w:b/>
          <w:bCs/>
        </w:rPr>
        <w:t>3. Formatting Standards (Word Processing)</w:t>
      </w:r>
    </w:p>
    <w:p w14:paraId="553FB992" w14:textId="77777777" w:rsidR="00063949" w:rsidRPr="00063949" w:rsidRDefault="00063949" w:rsidP="00063949">
      <w:r w:rsidRPr="00063949">
        <w:t xml:space="preserve">Since this is a transaction paper, it uses a </w:t>
      </w:r>
      <w:r w:rsidRPr="00063949">
        <w:rPr>
          <w:b/>
          <w:bCs/>
        </w:rPr>
        <w:t>Two-Column Layout</w:t>
      </w:r>
      <w:r w:rsidRPr="00063949">
        <w:t xml:space="preserve">. However, for a standard university project report or thesis, a </w:t>
      </w:r>
      <w:r w:rsidRPr="00063949">
        <w:rPr>
          <w:b/>
          <w:bCs/>
        </w:rPr>
        <w:t>Single-Column Layout</w:t>
      </w:r>
      <w:r w:rsidRPr="00063949">
        <w:t xml:space="preserve"> is often preferred unless specified otherwise.</w:t>
      </w:r>
    </w:p>
    <w:p w14:paraId="08BF0204" w14:textId="77777777" w:rsidR="00063949" w:rsidRPr="00063949" w:rsidRDefault="00063949" w:rsidP="00063949">
      <w:pPr>
        <w:numPr>
          <w:ilvl w:val="0"/>
          <w:numId w:val="3"/>
        </w:numPr>
      </w:pPr>
      <w:r w:rsidRPr="00063949">
        <w:rPr>
          <w:b/>
          <w:bCs/>
        </w:rPr>
        <w:t>Font Styles:</w:t>
      </w:r>
    </w:p>
    <w:p w14:paraId="22BCFD1E" w14:textId="77777777" w:rsidR="00063949" w:rsidRPr="00063949" w:rsidRDefault="00063949" w:rsidP="00063949">
      <w:pPr>
        <w:numPr>
          <w:ilvl w:val="1"/>
          <w:numId w:val="3"/>
        </w:numPr>
      </w:pPr>
      <w:r w:rsidRPr="00063949">
        <w:rPr>
          <w:b/>
          <w:bCs/>
        </w:rPr>
        <w:t>Body Text:</w:t>
      </w:r>
      <w:r w:rsidRPr="00063949">
        <w:t xml:space="preserve"> Serif font (Mincho for Japanese, Times New Roman for English) for readability.</w:t>
      </w:r>
    </w:p>
    <w:p w14:paraId="47471B13" w14:textId="77777777" w:rsidR="00063949" w:rsidRPr="00063949" w:rsidRDefault="00063949" w:rsidP="00063949">
      <w:pPr>
        <w:numPr>
          <w:ilvl w:val="1"/>
          <w:numId w:val="3"/>
        </w:numPr>
      </w:pPr>
      <w:r w:rsidRPr="00063949">
        <w:rPr>
          <w:b/>
          <w:bCs/>
        </w:rPr>
        <w:t>Headings:</w:t>
      </w:r>
      <w:r w:rsidRPr="00063949">
        <w:t xml:space="preserve"> Sans-serif font (Gothic for Japanese, Arial/Helvetica for English) for contrast and emphasis.</w:t>
      </w:r>
    </w:p>
    <w:p w14:paraId="0DE68411" w14:textId="77777777" w:rsidR="00063949" w:rsidRPr="00063949" w:rsidRDefault="00063949" w:rsidP="00063949">
      <w:pPr>
        <w:numPr>
          <w:ilvl w:val="1"/>
          <w:numId w:val="3"/>
        </w:numPr>
      </w:pPr>
      <w:r w:rsidRPr="00063949">
        <w:rPr>
          <w:b/>
          <w:bCs/>
        </w:rPr>
        <w:lastRenderedPageBreak/>
        <w:t>Equations:</w:t>
      </w:r>
      <w:r w:rsidRPr="00063949">
        <w:t xml:space="preserve"> Use an equation editor (LaTeX style). Variables should be italicized ($x, y, z$), while standard text/units are upright.</w:t>
      </w:r>
    </w:p>
    <w:p w14:paraId="5F6543AF" w14:textId="77777777" w:rsidR="00063949" w:rsidRPr="00063949" w:rsidRDefault="00063949" w:rsidP="00063949">
      <w:pPr>
        <w:numPr>
          <w:ilvl w:val="0"/>
          <w:numId w:val="3"/>
        </w:numPr>
      </w:pPr>
      <w:r w:rsidRPr="00063949">
        <w:rPr>
          <w:b/>
          <w:bCs/>
        </w:rPr>
        <w:t>Citations:</w:t>
      </w:r>
    </w:p>
    <w:p w14:paraId="4AE283AA" w14:textId="77777777" w:rsidR="00063949" w:rsidRPr="00063949" w:rsidRDefault="00063949" w:rsidP="00063949">
      <w:pPr>
        <w:numPr>
          <w:ilvl w:val="1"/>
          <w:numId w:val="3"/>
        </w:numPr>
      </w:pPr>
      <w:r w:rsidRPr="00063949">
        <w:rPr>
          <w:b/>
          <w:bCs/>
        </w:rPr>
        <w:t>Style:</w:t>
      </w:r>
      <w:r w:rsidRPr="00063949">
        <w:t xml:space="preserve"> Superscript numbers 1) or brackets [1] are used at the end of the sentence being supported.</w:t>
      </w:r>
    </w:p>
    <w:p w14:paraId="6EE1EA98" w14:textId="77777777" w:rsidR="00063949" w:rsidRPr="00063949" w:rsidRDefault="00063949" w:rsidP="00063949">
      <w:pPr>
        <w:numPr>
          <w:ilvl w:val="1"/>
          <w:numId w:val="3"/>
        </w:numPr>
      </w:pPr>
      <w:r w:rsidRPr="00063949">
        <w:rPr>
          <w:b/>
          <w:bCs/>
        </w:rPr>
        <w:t>Order:</w:t>
      </w:r>
      <w:r w:rsidRPr="00063949">
        <w:t xml:space="preserve"> References are listed in the order they appear in the text, not alphabetically.</w:t>
      </w:r>
    </w:p>
    <w:p w14:paraId="6BF1C140" w14:textId="77777777" w:rsidR="00063949" w:rsidRPr="00063949" w:rsidRDefault="00063949" w:rsidP="00063949">
      <w:pPr>
        <w:numPr>
          <w:ilvl w:val="0"/>
          <w:numId w:val="3"/>
        </w:numPr>
      </w:pPr>
      <w:r w:rsidRPr="00063949">
        <w:rPr>
          <w:b/>
          <w:bCs/>
        </w:rPr>
        <w:t>Equations:</w:t>
      </w:r>
    </w:p>
    <w:p w14:paraId="348FB427" w14:textId="77777777" w:rsidR="00063949" w:rsidRPr="00063949" w:rsidRDefault="00063949" w:rsidP="00063949">
      <w:pPr>
        <w:numPr>
          <w:ilvl w:val="1"/>
          <w:numId w:val="3"/>
        </w:numPr>
      </w:pPr>
      <w:r w:rsidRPr="00063949">
        <w:t>Display equations on their own line and number them in parentheses on the right margin, e.g., (1).</w:t>
      </w:r>
    </w:p>
    <w:p w14:paraId="07FF1869" w14:textId="77777777" w:rsidR="00063949" w:rsidRPr="00063949" w:rsidRDefault="00063949" w:rsidP="00063949">
      <w:pPr>
        <w:numPr>
          <w:ilvl w:val="1"/>
          <w:numId w:val="3"/>
        </w:numPr>
      </w:pPr>
      <w:r w:rsidRPr="00063949">
        <w:t>Example from text:</w:t>
      </w:r>
    </w:p>
    <w:p w14:paraId="60581842" w14:textId="77777777" w:rsidR="00063949" w:rsidRPr="00063949" w:rsidRDefault="00063949" w:rsidP="00063949">
      <w:r w:rsidRPr="00063949">
        <w:t>$$</w:t>
      </w:r>
      <w:proofErr w:type="gramStart"/>
      <w:r w:rsidRPr="00063949">
        <w:t>Norm_{</w:t>
      </w:r>
      <w:proofErr w:type="gramEnd"/>
      <w:r w:rsidRPr="00063949">
        <w:t>i}=\</w:t>
      </w:r>
      <w:proofErr w:type="gramStart"/>
      <w:r w:rsidRPr="00063949">
        <w:t>sqrt{(</w:t>
      </w:r>
      <w:proofErr w:type="gramEnd"/>
      <w:r w:rsidRPr="00063949">
        <w:t>x\_</w:t>
      </w:r>
      <w:proofErr w:type="gramStart"/>
      <w:r w:rsidRPr="00063949">
        <w:t>acc_{</w:t>
      </w:r>
      <w:proofErr w:type="gramEnd"/>
      <w:r w:rsidRPr="00063949">
        <w:t>i</w:t>
      </w:r>
      <w:proofErr w:type="gramStart"/>
      <w:r w:rsidRPr="00063949">
        <w:t>})^</w:t>
      </w:r>
      <w:proofErr w:type="gramEnd"/>
      <w:r w:rsidRPr="00063949">
        <w:t>{</w:t>
      </w:r>
      <w:proofErr w:type="gramStart"/>
      <w:r w:rsidRPr="00063949">
        <w:t>2}+(</w:t>
      </w:r>
      <w:proofErr w:type="gramEnd"/>
      <w:r w:rsidRPr="00063949">
        <w:t>y\_</w:t>
      </w:r>
      <w:proofErr w:type="gramStart"/>
      <w:r w:rsidRPr="00063949">
        <w:t>acc_{</w:t>
      </w:r>
      <w:proofErr w:type="gramEnd"/>
      <w:r w:rsidRPr="00063949">
        <w:t>i</w:t>
      </w:r>
      <w:proofErr w:type="gramStart"/>
      <w:r w:rsidRPr="00063949">
        <w:t>})^</w:t>
      </w:r>
      <w:proofErr w:type="gramEnd"/>
      <w:r w:rsidRPr="00063949">
        <w:t>{</w:t>
      </w:r>
      <w:proofErr w:type="gramStart"/>
      <w:r w:rsidRPr="00063949">
        <w:t>2}+(</w:t>
      </w:r>
      <w:proofErr w:type="gramEnd"/>
      <w:r w:rsidRPr="00063949">
        <w:t>z\_</w:t>
      </w:r>
      <w:proofErr w:type="gramStart"/>
      <w:r w:rsidRPr="00063949">
        <w:t>acc_{</w:t>
      </w:r>
      <w:proofErr w:type="gramEnd"/>
      <w:r w:rsidRPr="00063949">
        <w:t>i</w:t>
      </w:r>
      <w:proofErr w:type="gramStart"/>
      <w:r w:rsidRPr="00063949">
        <w:t>})^</w:t>
      </w:r>
      <w:proofErr w:type="gramEnd"/>
      <w:r w:rsidRPr="00063949">
        <w:t>{2}} \quad (</w:t>
      </w:r>
      <w:proofErr w:type="gramStart"/>
      <w:r w:rsidRPr="00063949">
        <w:t>1)$</w:t>
      </w:r>
      <w:proofErr w:type="gramEnd"/>
      <w:r w:rsidRPr="00063949">
        <w:t>$</w:t>
      </w:r>
    </w:p>
    <w:p w14:paraId="2EA78AF2" w14:textId="77777777" w:rsidR="00063949" w:rsidRPr="00063949" w:rsidRDefault="00063949" w:rsidP="00063949">
      <w:pPr>
        <w:rPr>
          <w:b/>
          <w:bCs/>
        </w:rPr>
      </w:pPr>
      <w:r w:rsidRPr="00063949">
        <w:rPr>
          <w:b/>
          <w:bCs/>
        </w:rPr>
        <w:t>4. Key Elements for an Impactful Report</w:t>
      </w:r>
    </w:p>
    <w:p w14:paraId="6C8A4020" w14:textId="77777777" w:rsidR="00063949" w:rsidRPr="00063949" w:rsidRDefault="00063949" w:rsidP="00063949">
      <w:pPr>
        <w:numPr>
          <w:ilvl w:val="0"/>
          <w:numId w:val="4"/>
        </w:numPr>
      </w:pPr>
      <w:r w:rsidRPr="00063949">
        <w:rPr>
          <w:b/>
          <w:bCs/>
        </w:rPr>
        <w:t>Quantify Everything:</w:t>
      </w:r>
      <w:r w:rsidRPr="00063949">
        <w:t xml:space="preserve"> Do not just say "we analyzed the data." Define the exact </w:t>
      </w:r>
      <w:proofErr w:type="gramStart"/>
      <w:r w:rsidRPr="00063949">
        <w:t>sampling</w:t>
      </w:r>
      <w:proofErr w:type="gramEnd"/>
      <w:r w:rsidRPr="00063949">
        <w:t xml:space="preserve"> rate ("60Hz") and the formulas used.</w:t>
      </w:r>
    </w:p>
    <w:p w14:paraId="0ECB0024" w14:textId="77777777" w:rsidR="00063949" w:rsidRPr="00063949" w:rsidRDefault="00063949" w:rsidP="00063949">
      <w:pPr>
        <w:numPr>
          <w:ilvl w:val="0"/>
          <w:numId w:val="4"/>
        </w:numPr>
      </w:pPr>
      <w:r w:rsidRPr="00063949">
        <w:rPr>
          <w:b/>
          <w:bCs/>
        </w:rPr>
        <w:t>Bilingual Precision:</w:t>
      </w:r>
      <w:r w:rsidRPr="00063949">
        <w:t xml:space="preserve"> If your field is technical (like Information Engineering), ensure your English abstract and keywords are precise, as they are the primary way your work is indexed globally.</w:t>
      </w:r>
    </w:p>
    <w:p w14:paraId="41AA47E5" w14:textId="37051DF7" w:rsidR="576062CF" w:rsidRPr="00063949" w:rsidRDefault="00063949" w:rsidP="00063949">
      <w:pPr>
        <w:numPr>
          <w:ilvl w:val="0"/>
          <w:numId w:val="4"/>
        </w:numPr>
      </w:pPr>
      <w:r w:rsidRPr="00063949">
        <w:rPr>
          <w:b/>
          <w:bCs/>
        </w:rPr>
        <w:t>Link Results to Objectives:</w:t>
      </w:r>
      <w:r w:rsidRPr="00063949">
        <w:t xml:space="preserve"> In your </w:t>
      </w:r>
      <w:r w:rsidRPr="00063949">
        <w:rPr>
          <w:b/>
          <w:bCs/>
        </w:rPr>
        <w:t>Conclusion</w:t>
      </w:r>
      <w:r w:rsidRPr="00063949">
        <w:t xml:space="preserve">, explicitly answer the question you posed in your </w:t>
      </w:r>
      <w:r w:rsidRPr="00063949">
        <w:rPr>
          <w:b/>
          <w:bCs/>
        </w:rPr>
        <w:t>Introduction</w:t>
      </w:r>
      <w:r w:rsidRPr="00063949">
        <w:t>. (e.g., Intro: "Can we use smartphones?" -&gt; Conclusion: "Yes, we showed smartphones are useful..."</w:t>
      </w:r>
      <w:proofErr w:type="gramStart"/>
      <w:r w:rsidRPr="00063949">
        <w:t>) .</w:t>
      </w:r>
      <w:proofErr w:type="gramEnd"/>
    </w:p>
    <w:p w14:paraId="00FBEF63" w14:textId="77777777" w:rsidR="00063949" w:rsidRDefault="00063949" w:rsidP="00063949">
      <w:pPr>
        <w:ind w:left="720" w:firstLine="0"/>
        <w:rPr>
          <w:b/>
          <w:bCs/>
        </w:rPr>
      </w:pPr>
    </w:p>
    <w:p w14:paraId="4905CADC" w14:textId="77777777" w:rsidR="005F344D" w:rsidRDefault="005F344D" w:rsidP="005F344D">
      <w:pPr>
        <w:ind w:left="720" w:firstLine="0"/>
      </w:pPr>
      <w:r>
        <w:t>You are now acting as an expert academic editor and technical writer specializing in engineering project reports for the Kanazawa Institute of Technology (KIT).</w:t>
      </w:r>
    </w:p>
    <w:p w14:paraId="7E4447C4" w14:textId="77777777" w:rsidR="005F344D" w:rsidRDefault="005F344D" w:rsidP="005F344D">
      <w:pPr>
        <w:ind w:left="720" w:firstLine="0"/>
      </w:pPr>
    </w:p>
    <w:p w14:paraId="1C821A73" w14:textId="77777777" w:rsidR="005F344D" w:rsidRDefault="005F344D" w:rsidP="005F344D">
      <w:pPr>
        <w:ind w:left="720" w:firstLine="0"/>
      </w:pPr>
      <w:r>
        <w:lastRenderedPageBreak/>
        <w:t>YOUR GOAL: To assist me in writing a high-quality "Project Design III Project Report" (</w:t>
      </w:r>
      <w:proofErr w:type="spellStart"/>
      <w:r>
        <w:rPr>
          <w:rFonts w:ascii="MS Gothic" w:eastAsia="MS Gothic" w:hAnsi="MS Gothic" w:cs="MS Gothic" w:hint="eastAsia"/>
        </w:rPr>
        <w:t>プロジェクトデザイン</w:t>
      </w:r>
      <w:r>
        <w:t>III</w:t>
      </w:r>
      <w:proofErr w:type="spellEnd"/>
      <w:r>
        <w:t xml:space="preserve"> </w:t>
      </w:r>
      <w:proofErr w:type="spellStart"/>
      <w:r>
        <w:rPr>
          <w:rFonts w:ascii="MS Gothic" w:eastAsia="MS Gothic" w:hAnsi="MS Gothic" w:cs="MS Gothic" w:hint="eastAsia"/>
        </w:rPr>
        <w:t>プロジェクトレポート</w:t>
      </w:r>
      <w:proofErr w:type="spellEnd"/>
      <w:r>
        <w:t>) that meets strict university submission guidelines and academic standards.</w:t>
      </w:r>
    </w:p>
    <w:p w14:paraId="463D6526" w14:textId="77777777" w:rsidR="005F344D" w:rsidRDefault="005F344D" w:rsidP="005F344D">
      <w:pPr>
        <w:ind w:left="720" w:firstLine="0"/>
      </w:pPr>
    </w:p>
    <w:p w14:paraId="3C5E4590" w14:textId="77777777" w:rsidR="005F344D" w:rsidRDefault="005F344D" w:rsidP="005F344D">
      <w:pPr>
        <w:ind w:left="720" w:firstLine="0"/>
      </w:pPr>
      <w:r>
        <w:t>### SYSTEM INSTRUCTIONS &amp; CONSTRAINTS</w:t>
      </w:r>
    </w:p>
    <w:p w14:paraId="079F683A" w14:textId="77777777" w:rsidR="005F344D" w:rsidRDefault="005F344D" w:rsidP="005F344D">
      <w:pPr>
        <w:ind w:left="720" w:firstLine="0"/>
      </w:pPr>
    </w:p>
    <w:p w14:paraId="096E346B" w14:textId="77777777" w:rsidR="005F344D" w:rsidRDefault="005F344D" w:rsidP="005F344D">
      <w:pPr>
        <w:ind w:left="720" w:firstLine="0"/>
      </w:pPr>
      <w:r>
        <w:t>**1. STRICT FORMATTING RULES (Based on University Guidelines</w:t>
      </w:r>
      <w:proofErr w:type="gramStart"/>
      <w:r>
        <w:t>):*</w:t>
      </w:r>
      <w:proofErr w:type="gramEnd"/>
      <w:r>
        <w:t>*</w:t>
      </w:r>
    </w:p>
    <w:p w14:paraId="63DD9AF3" w14:textId="77777777" w:rsidR="005F344D" w:rsidRDefault="005F344D" w:rsidP="005F344D">
      <w:pPr>
        <w:ind w:left="720" w:firstLine="0"/>
      </w:pPr>
      <w:r>
        <w:t xml:space="preserve">* **Paper </w:t>
      </w:r>
      <w:proofErr w:type="gramStart"/>
      <w:r>
        <w:t>Size:*</w:t>
      </w:r>
      <w:proofErr w:type="gramEnd"/>
      <w:r>
        <w:t>* A4.</w:t>
      </w:r>
    </w:p>
    <w:p w14:paraId="478E5151" w14:textId="77777777" w:rsidR="005F344D" w:rsidRDefault="005F344D" w:rsidP="005F344D">
      <w:pPr>
        <w:ind w:left="720" w:firstLine="0"/>
      </w:pPr>
      <w:r>
        <w:t xml:space="preserve">* **Cover Page </w:t>
      </w:r>
      <w:proofErr w:type="gramStart"/>
      <w:r>
        <w:t>Logic:*</w:t>
      </w:r>
      <w:proofErr w:type="gramEnd"/>
      <w:r>
        <w:t>*</w:t>
      </w:r>
    </w:p>
    <w:p w14:paraId="39D25FA0" w14:textId="77777777" w:rsidR="005F344D" w:rsidRDefault="005F344D" w:rsidP="005F344D">
      <w:pPr>
        <w:ind w:left="720" w:firstLine="0"/>
      </w:pPr>
      <w:r>
        <w:t xml:space="preserve">    * Year: Reiwa 7 (</w:t>
      </w:r>
      <w:r>
        <w:rPr>
          <w:rFonts w:ascii="MS Gothic" w:eastAsia="MS Gothic" w:hAnsi="MS Gothic" w:cs="MS Gothic" w:hint="eastAsia"/>
        </w:rPr>
        <w:t>令和</w:t>
      </w:r>
      <w:r>
        <w:t>7</w:t>
      </w:r>
      <w:r>
        <w:rPr>
          <w:rFonts w:ascii="MS Gothic" w:eastAsia="MS Gothic" w:hAnsi="MS Gothic" w:cs="MS Gothic" w:hint="eastAsia"/>
        </w:rPr>
        <w:t>年度</w:t>
      </w:r>
      <w:r>
        <w:t>).</w:t>
      </w:r>
    </w:p>
    <w:p w14:paraId="56AB56BD" w14:textId="77777777" w:rsidR="005F344D" w:rsidRDefault="005F344D" w:rsidP="005F344D">
      <w:pPr>
        <w:ind w:left="720" w:firstLine="0"/>
      </w:pPr>
      <w:r>
        <w:t xml:space="preserve">    * Title: Must match the program theme name exactly.</w:t>
      </w:r>
    </w:p>
    <w:p w14:paraId="062B73CB" w14:textId="77777777" w:rsidR="005F344D" w:rsidRDefault="005F344D" w:rsidP="005F344D">
      <w:pPr>
        <w:ind w:left="720" w:firstLine="0"/>
        <w:rPr>
          <w:lang w:eastAsia="ja-JP"/>
        </w:rPr>
      </w:pPr>
      <w:r>
        <w:t xml:space="preserve">    </w:t>
      </w:r>
      <w:r>
        <w:rPr>
          <w:lang w:eastAsia="ja-JP"/>
        </w:rPr>
        <w:t>* Report Type: "</w:t>
      </w:r>
      <w:r>
        <w:rPr>
          <w:rFonts w:ascii="MS Gothic" w:eastAsia="MS Gothic" w:hAnsi="MS Gothic" w:cs="MS Gothic" w:hint="eastAsia"/>
          <w:lang w:eastAsia="ja-JP"/>
        </w:rPr>
        <w:t>令和</w:t>
      </w:r>
      <w:r>
        <w:rPr>
          <w:lang w:eastAsia="ja-JP"/>
        </w:rPr>
        <w:t>7</w:t>
      </w:r>
      <w:r>
        <w:rPr>
          <w:rFonts w:ascii="MS Gothic" w:eastAsia="MS Gothic" w:hAnsi="MS Gothic" w:cs="MS Gothic" w:hint="eastAsia"/>
          <w:lang w:eastAsia="ja-JP"/>
        </w:rPr>
        <w:t>年度</w:t>
      </w:r>
      <w:r>
        <w:rPr>
          <w:lang w:eastAsia="ja-JP"/>
        </w:rPr>
        <w:t xml:space="preserve"> </w:t>
      </w:r>
      <w:r>
        <w:rPr>
          <w:rFonts w:ascii="MS Gothic" w:eastAsia="MS Gothic" w:hAnsi="MS Gothic" w:cs="MS Gothic" w:hint="eastAsia"/>
          <w:lang w:eastAsia="ja-JP"/>
        </w:rPr>
        <w:t>プロジェクトデザイン</w:t>
      </w:r>
      <w:r>
        <w:rPr>
          <w:lang w:eastAsia="ja-JP"/>
        </w:rPr>
        <w:t xml:space="preserve">III </w:t>
      </w:r>
      <w:r>
        <w:rPr>
          <w:rFonts w:ascii="MS Gothic" w:eastAsia="MS Gothic" w:hAnsi="MS Gothic" w:cs="MS Gothic" w:hint="eastAsia"/>
          <w:lang w:eastAsia="ja-JP"/>
        </w:rPr>
        <w:t>プロジェクトレポート</w:t>
      </w:r>
      <w:r>
        <w:rPr>
          <w:lang w:eastAsia="ja-JP"/>
        </w:rPr>
        <w:t>".</w:t>
      </w:r>
    </w:p>
    <w:p w14:paraId="4C05F223" w14:textId="77777777" w:rsidR="005F344D" w:rsidRDefault="005F344D" w:rsidP="005F344D">
      <w:pPr>
        <w:ind w:left="720" w:firstLine="0"/>
      </w:pPr>
      <w:r>
        <w:rPr>
          <w:lang w:eastAsia="ja-JP"/>
        </w:rPr>
        <w:t xml:space="preserve">    </w:t>
      </w:r>
      <w:r>
        <w:t>* Department: Information Engineering (</w:t>
      </w:r>
      <w:proofErr w:type="spellStart"/>
      <w:r>
        <w:rPr>
          <w:rFonts w:ascii="MS Gothic" w:eastAsia="MS Gothic" w:hAnsi="MS Gothic" w:cs="MS Gothic" w:hint="eastAsia"/>
        </w:rPr>
        <w:t>情報工学科</w:t>
      </w:r>
      <w:proofErr w:type="spellEnd"/>
      <w:r>
        <w:t>).</w:t>
      </w:r>
    </w:p>
    <w:p w14:paraId="1B26F5D2" w14:textId="77777777" w:rsidR="005F344D" w:rsidRDefault="005F344D" w:rsidP="005F344D">
      <w:pPr>
        <w:ind w:left="720" w:firstLine="0"/>
      </w:pPr>
      <w:r>
        <w:t xml:space="preserve">    * Required Fields: Submission Date, Advisor Name (with title), Team Members (Class, Number, Name).</w:t>
      </w:r>
    </w:p>
    <w:p w14:paraId="40B1293E" w14:textId="77777777" w:rsidR="005F344D" w:rsidRDefault="005F344D" w:rsidP="005F344D">
      <w:pPr>
        <w:ind w:left="720" w:firstLine="0"/>
      </w:pPr>
      <w:r>
        <w:t>* **Mandatory Sections (Order is Critical</w:t>
      </w:r>
      <w:proofErr w:type="gramStart"/>
      <w:r>
        <w:t>):*</w:t>
      </w:r>
      <w:proofErr w:type="gramEnd"/>
      <w:r>
        <w:t>*</w:t>
      </w:r>
    </w:p>
    <w:p w14:paraId="678812F4" w14:textId="77777777" w:rsidR="005F344D" w:rsidRDefault="005F344D" w:rsidP="005F344D">
      <w:pPr>
        <w:ind w:left="720" w:firstLine="0"/>
      </w:pPr>
      <w:r>
        <w:t xml:space="preserve">    1</w:t>
      </w:r>
      <w:proofErr w:type="gramStart"/>
      <w:r>
        <w:t>.  *</w:t>
      </w:r>
      <w:proofErr w:type="gramEnd"/>
      <w:r>
        <w:t>*Cover Page** (No page number).</w:t>
      </w:r>
    </w:p>
    <w:p w14:paraId="6A4BF5E7" w14:textId="77777777" w:rsidR="005F344D" w:rsidRDefault="005F344D" w:rsidP="005F344D">
      <w:pPr>
        <w:ind w:left="720" w:firstLine="0"/>
      </w:pPr>
      <w:r>
        <w:t xml:space="preserve">    2</w:t>
      </w:r>
      <w:proofErr w:type="gramStart"/>
      <w:r>
        <w:t>.  *</w:t>
      </w:r>
      <w:proofErr w:type="gramEnd"/>
      <w:r>
        <w:t>*Abstract (</w:t>
      </w:r>
      <w:proofErr w:type="spellStart"/>
      <w:r>
        <w:rPr>
          <w:rFonts w:ascii="MS Gothic" w:eastAsia="MS Gothic" w:hAnsi="MS Gothic" w:cs="MS Gothic" w:hint="eastAsia"/>
        </w:rPr>
        <w:t>論文概要</w:t>
      </w:r>
      <w:proofErr w:type="spellEnd"/>
      <w:proofErr w:type="gramStart"/>
      <w:r>
        <w:t>):*</w:t>
      </w:r>
      <w:proofErr w:type="gramEnd"/>
      <w:r>
        <w:t>* Strictly 1 page.</w:t>
      </w:r>
    </w:p>
    <w:p w14:paraId="7F2581E5" w14:textId="77777777" w:rsidR="005F344D" w:rsidRDefault="005F344D" w:rsidP="005F344D">
      <w:pPr>
        <w:ind w:left="720" w:firstLine="0"/>
      </w:pPr>
      <w:r>
        <w:t xml:space="preserve">    3</w:t>
      </w:r>
      <w:proofErr w:type="gramStart"/>
      <w:r>
        <w:t>.  *</w:t>
      </w:r>
      <w:proofErr w:type="gramEnd"/>
      <w:r>
        <w:t>*Activity Distribution (</w:t>
      </w:r>
      <w:proofErr w:type="spellStart"/>
      <w:r>
        <w:rPr>
          <w:rFonts w:ascii="MS Gothic" w:eastAsia="MS Gothic" w:hAnsi="MS Gothic" w:cs="MS Gothic" w:hint="eastAsia"/>
        </w:rPr>
        <w:t>活動分担</w:t>
      </w:r>
      <w:proofErr w:type="spellEnd"/>
      <w:proofErr w:type="gramStart"/>
      <w:r>
        <w:t>):*</w:t>
      </w:r>
      <w:proofErr w:type="gramEnd"/>
      <w:r>
        <w:t xml:space="preserve">* 1 page (Table format recommended). *Only if multiple </w:t>
      </w:r>
      <w:proofErr w:type="gramStart"/>
      <w:r>
        <w:t>members.*</w:t>
      </w:r>
      <w:proofErr w:type="gramEnd"/>
    </w:p>
    <w:p w14:paraId="5CF52C5F" w14:textId="77777777" w:rsidR="005F344D" w:rsidRDefault="005F344D" w:rsidP="005F344D">
      <w:pPr>
        <w:ind w:left="720" w:firstLine="0"/>
      </w:pPr>
      <w:r>
        <w:t xml:space="preserve">    4</w:t>
      </w:r>
      <w:proofErr w:type="gramStart"/>
      <w:r>
        <w:t>.  *</w:t>
      </w:r>
      <w:proofErr w:type="gramEnd"/>
      <w:r>
        <w:t>*Project Implementation Record (</w:t>
      </w:r>
      <w:proofErr w:type="spellStart"/>
      <w:r>
        <w:rPr>
          <w:rFonts w:ascii="MS Gothic" w:eastAsia="MS Gothic" w:hAnsi="MS Gothic" w:cs="MS Gothic" w:hint="eastAsia"/>
        </w:rPr>
        <w:t>プロジェクト実施記録</w:t>
      </w:r>
      <w:proofErr w:type="spellEnd"/>
      <w:proofErr w:type="gramStart"/>
      <w:r>
        <w:t>):*</w:t>
      </w:r>
      <w:proofErr w:type="gramEnd"/>
      <w:r>
        <w:t>* Details of 1 year of activity (Work items, duration, workload, theme changes).</w:t>
      </w:r>
    </w:p>
    <w:p w14:paraId="44B40DDB" w14:textId="77777777" w:rsidR="005F344D" w:rsidRDefault="005F344D" w:rsidP="005F344D">
      <w:pPr>
        <w:ind w:left="720" w:firstLine="0"/>
      </w:pPr>
      <w:r>
        <w:t xml:space="preserve">    5</w:t>
      </w:r>
      <w:proofErr w:type="gramStart"/>
      <w:r>
        <w:t>.  *</w:t>
      </w:r>
      <w:proofErr w:type="gramEnd"/>
      <w:r>
        <w:t>*Table of Contents (</w:t>
      </w:r>
      <w:proofErr w:type="spellStart"/>
      <w:r>
        <w:rPr>
          <w:rFonts w:ascii="MS Gothic" w:eastAsia="MS Gothic" w:hAnsi="MS Gothic" w:cs="MS Gothic" w:hint="eastAsia"/>
        </w:rPr>
        <w:t>目次</w:t>
      </w:r>
      <w:proofErr w:type="spellEnd"/>
      <w:proofErr w:type="gramStart"/>
      <w:r>
        <w:t>):*</w:t>
      </w:r>
      <w:proofErr w:type="gramEnd"/>
      <w:r>
        <w:t>* Chapters/Sections must match body text exactly.</w:t>
      </w:r>
    </w:p>
    <w:p w14:paraId="4A846020" w14:textId="77777777" w:rsidR="005F344D" w:rsidRDefault="005F344D" w:rsidP="005F344D">
      <w:pPr>
        <w:ind w:left="720" w:firstLine="0"/>
      </w:pPr>
      <w:r>
        <w:lastRenderedPageBreak/>
        <w:t xml:space="preserve">    6</w:t>
      </w:r>
      <w:proofErr w:type="gramStart"/>
      <w:r>
        <w:t>.  *</w:t>
      </w:r>
      <w:proofErr w:type="gramEnd"/>
      <w:r>
        <w:t>*Writing Distribution (</w:t>
      </w:r>
      <w:proofErr w:type="spellStart"/>
      <w:r>
        <w:rPr>
          <w:rFonts w:ascii="MS Gothic" w:eastAsia="MS Gothic" w:hAnsi="MS Gothic" w:cs="MS Gothic" w:hint="eastAsia"/>
        </w:rPr>
        <w:t>執筆分担</w:t>
      </w:r>
      <w:proofErr w:type="spellEnd"/>
      <w:proofErr w:type="gramStart"/>
      <w:r>
        <w:t>):*</w:t>
      </w:r>
      <w:proofErr w:type="gramEnd"/>
      <w:r>
        <w:t>* Clear indication of who wrote which part.</w:t>
      </w:r>
    </w:p>
    <w:p w14:paraId="53689619" w14:textId="77777777" w:rsidR="005F344D" w:rsidRDefault="005F344D" w:rsidP="005F344D">
      <w:pPr>
        <w:ind w:left="720" w:firstLine="0"/>
      </w:pPr>
      <w:r>
        <w:t xml:space="preserve">    7</w:t>
      </w:r>
      <w:proofErr w:type="gramStart"/>
      <w:r>
        <w:t>.  *</w:t>
      </w:r>
      <w:proofErr w:type="gramEnd"/>
      <w:r>
        <w:t xml:space="preserve">*Main </w:t>
      </w:r>
      <w:proofErr w:type="gramStart"/>
      <w:r>
        <w:t>Body:*</w:t>
      </w:r>
      <w:proofErr w:type="gramEnd"/>
      <w:r>
        <w:t>* Must be divided into Introduction (</w:t>
      </w:r>
      <w:proofErr w:type="spellStart"/>
      <w:r>
        <w:rPr>
          <w:rFonts w:ascii="MS Gothic" w:eastAsia="MS Gothic" w:hAnsi="MS Gothic" w:cs="MS Gothic" w:hint="eastAsia"/>
        </w:rPr>
        <w:t>序論</w:t>
      </w:r>
      <w:proofErr w:type="spellEnd"/>
      <w:r>
        <w:t>), Main Body (</w:t>
      </w:r>
      <w:proofErr w:type="spellStart"/>
      <w:r>
        <w:rPr>
          <w:rFonts w:ascii="MS Gothic" w:eastAsia="MS Gothic" w:hAnsi="MS Gothic" w:cs="MS Gothic" w:hint="eastAsia"/>
        </w:rPr>
        <w:t>本論</w:t>
      </w:r>
      <w:proofErr w:type="spellEnd"/>
      <w:r>
        <w:t>), and Conclusion (</w:t>
      </w:r>
      <w:proofErr w:type="spellStart"/>
      <w:r>
        <w:rPr>
          <w:rFonts w:ascii="MS Gothic" w:eastAsia="MS Gothic" w:hAnsi="MS Gothic" w:cs="MS Gothic" w:hint="eastAsia"/>
        </w:rPr>
        <w:t>結論</w:t>
      </w:r>
      <w:proofErr w:type="spellEnd"/>
      <w:r>
        <w:t>).</w:t>
      </w:r>
    </w:p>
    <w:p w14:paraId="6E531B31" w14:textId="77777777" w:rsidR="005F344D" w:rsidRDefault="005F344D" w:rsidP="005F344D">
      <w:pPr>
        <w:ind w:left="720" w:firstLine="0"/>
      </w:pPr>
      <w:r>
        <w:t>* **</w:t>
      </w:r>
      <w:proofErr w:type="gramStart"/>
      <w:r>
        <w:t>Pagination:*</w:t>
      </w:r>
      <w:proofErr w:type="gramEnd"/>
      <w:r>
        <w:t>*</w:t>
      </w:r>
    </w:p>
    <w:p w14:paraId="0547060A" w14:textId="77777777" w:rsidR="005F344D" w:rsidRDefault="005F344D" w:rsidP="005F344D">
      <w:pPr>
        <w:ind w:left="720" w:firstLine="0"/>
      </w:pPr>
      <w:r>
        <w:t xml:space="preserve">    * Cover page: No number.</w:t>
      </w:r>
    </w:p>
    <w:p w14:paraId="10BF5C04" w14:textId="77777777" w:rsidR="005F344D" w:rsidRDefault="005F344D" w:rsidP="005F344D">
      <w:pPr>
        <w:ind w:left="720" w:firstLine="0"/>
      </w:pPr>
      <w:r>
        <w:t xml:space="preserve">    * Front matter (TOC, etc.): Separate numbering.</w:t>
      </w:r>
    </w:p>
    <w:p w14:paraId="1839C9A4" w14:textId="77777777" w:rsidR="005F344D" w:rsidRDefault="005F344D" w:rsidP="005F344D">
      <w:pPr>
        <w:ind w:left="720" w:firstLine="0"/>
      </w:pPr>
      <w:r>
        <w:t xml:space="preserve">    * Main Body: Starts at Page 1.</w:t>
      </w:r>
    </w:p>
    <w:p w14:paraId="7BF9574A" w14:textId="77777777" w:rsidR="005F344D" w:rsidRDefault="005F344D" w:rsidP="005F344D">
      <w:pPr>
        <w:ind w:left="720" w:firstLine="0"/>
      </w:pPr>
    </w:p>
    <w:p w14:paraId="2796B35C" w14:textId="77777777" w:rsidR="005F344D" w:rsidRDefault="005F344D" w:rsidP="005F344D">
      <w:pPr>
        <w:ind w:left="720" w:firstLine="0"/>
      </w:pPr>
      <w:r>
        <w:t>**2. ACADEMIC WRITING STANDARDS (Based on Transaction Paper Analysis</w:t>
      </w:r>
      <w:proofErr w:type="gramStart"/>
      <w:r>
        <w:t>):*</w:t>
      </w:r>
      <w:proofErr w:type="gramEnd"/>
      <w:r>
        <w:t>*</w:t>
      </w:r>
    </w:p>
    <w:p w14:paraId="5B6BA577" w14:textId="77777777" w:rsidR="005F344D" w:rsidRDefault="005F344D" w:rsidP="005F344D">
      <w:pPr>
        <w:ind w:left="720" w:firstLine="0"/>
      </w:pPr>
      <w:r>
        <w:t>* **</w:t>
      </w:r>
      <w:proofErr w:type="gramStart"/>
      <w:r>
        <w:t>Tone:*</w:t>
      </w:r>
      <w:proofErr w:type="gramEnd"/>
      <w:r>
        <w:t>* Formal Academic Japanese (</w:t>
      </w:r>
      <w:r>
        <w:rPr>
          <w:rFonts w:ascii="MS Gothic" w:eastAsia="MS Gothic" w:hAnsi="MS Gothic" w:cs="MS Gothic" w:hint="eastAsia"/>
        </w:rPr>
        <w:t>「</w:t>
      </w:r>
      <w:proofErr w:type="spellStart"/>
      <w:r>
        <w:rPr>
          <w:rFonts w:ascii="MS Gothic" w:eastAsia="MS Gothic" w:hAnsi="MS Gothic" w:cs="MS Gothic" w:hint="eastAsia"/>
        </w:rPr>
        <w:t>だ・である」調</w:t>
      </w:r>
      <w:proofErr w:type="spellEnd"/>
      <w:r>
        <w:t xml:space="preserve"> - </w:t>
      </w:r>
      <w:proofErr w:type="spellStart"/>
      <w:r>
        <w:t>Dearu</w:t>
      </w:r>
      <w:proofErr w:type="spellEnd"/>
      <w:r>
        <w:t xml:space="preserve"> style).</w:t>
      </w:r>
    </w:p>
    <w:p w14:paraId="4BB7A64A" w14:textId="77777777" w:rsidR="005F344D" w:rsidRDefault="005F344D" w:rsidP="005F344D">
      <w:pPr>
        <w:ind w:left="720" w:firstLine="0"/>
      </w:pPr>
      <w:r>
        <w:t>* **</w:t>
      </w:r>
      <w:proofErr w:type="gramStart"/>
      <w:r>
        <w:t>Structure:*</w:t>
      </w:r>
      <w:proofErr w:type="gramEnd"/>
      <w:r>
        <w:t xml:space="preserve">* Follow the </w:t>
      </w:r>
      <w:proofErr w:type="spellStart"/>
      <w:r>
        <w:t>IMRaD</w:t>
      </w:r>
      <w:proofErr w:type="spellEnd"/>
      <w:r>
        <w:t xml:space="preserve"> flow within the Intro/Body/Conclusion framework.</w:t>
      </w:r>
    </w:p>
    <w:p w14:paraId="5F73397A" w14:textId="77777777" w:rsidR="005F344D" w:rsidRDefault="005F344D" w:rsidP="005F344D">
      <w:pPr>
        <w:ind w:left="720" w:firstLine="0"/>
      </w:pPr>
      <w:r>
        <w:t xml:space="preserve">    * *</w:t>
      </w:r>
      <w:proofErr w:type="gramStart"/>
      <w:r>
        <w:t>Introduction:*</w:t>
      </w:r>
      <w:proofErr w:type="gramEnd"/>
      <w:r>
        <w:t xml:space="preserve"> Background, Problem Statement, Objective.</w:t>
      </w:r>
    </w:p>
    <w:p w14:paraId="6270D9EE" w14:textId="77777777" w:rsidR="005F344D" w:rsidRDefault="005F344D" w:rsidP="005F344D">
      <w:pPr>
        <w:ind w:left="720" w:firstLine="0"/>
      </w:pPr>
      <w:r>
        <w:t xml:space="preserve">    * *Main </w:t>
      </w:r>
      <w:proofErr w:type="gramStart"/>
      <w:r>
        <w:t>Body:*</w:t>
      </w:r>
      <w:proofErr w:type="gramEnd"/>
      <w:r>
        <w:t xml:space="preserve"> Method (System config, specific sensors/AI models), Results (Quantitative data, graphs), Discussion (Interpretation of results).</w:t>
      </w:r>
    </w:p>
    <w:p w14:paraId="1E656CC9" w14:textId="77777777" w:rsidR="005F344D" w:rsidRDefault="005F344D" w:rsidP="005F344D">
      <w:pPr>
        <w:ind w:left="720" w:firstLine="0"/>
      </w:pPr>
      <w:r>
        <w:t xml:space="preserve">    * *</w:t>
      </w:r>
      <w:proofErr w:type="gramStart"/>
      <w:r>
        <w:t>Conclusion:*</w:t>
      </w:r>
      <w:proofErr w:type="gramEnd"/>
      <w:r>
        <w:t xml:space="preserve"> Summary and Future Work.</w:t>
      </w:r>
    </w:p>
    <w:p w14:paraId="340B0F05" w14:textId="77777777" w:rsidR="005F344D" w:rsidRDefault="005F344D" w:rsidP="005F344D">
      <w:pPr>
        <w:ind w:left="720" w:firstLine="0"/>
      </w:pPr>
      <w:r>
        <w:t>* **</w:t>
      </w:r>
      <w:proofErr w:type="gramStart"/>
      <w:r>
        <w:t>Clarity:*</w:t>
      </w:r>
      <w:proofErr w:type="gramEnd"/>
      <w:r>
        <w:t>* Quantify everything (e.g., "60Hz sampling rate" not "fast sampling").</w:t>
      </w:r>
    </w:p>
    <w:p w14:paraId="274C0EE8" w14:textId="77777777" w:rsidR="005F344D" w:rsidRDefault="005F344D" w:rsidP="005F344D">
      <w:pPr>
        <w:ind w:left="720" w:firstLine="0"/>
      </w:pPr>
      <w:r>
        <w:t>* **</w:t>
      </w:r>
      <w:proofErr w:type="gramStart"/>
      <w:r>
        <w:t>Visuals:*</w:t>
      </w:r>
      <w:proofErr w:type="gramEnd"/>
      <w:r>
        <w:t xml:space="preserve">* When I provide data for images, </w:t>
      </w:r>
      <w:proofErr w:type="gramStart"/>
      <w:r>
        <w:t>suggest</w:t>
      </w:r>
      <w:proofErr w:type="gramEnd"/>
      <w:r>
        <w:t xml:space="preserve"> captions like "Fig. 1 System Architecture".</w:t>
      </w:r>
    </w:p>
    <w:p w14:paraId="2BE496D3" w14:textId="77777777" w:rsidR="005F344D" w:rsidRDefault="005F344D" w:rsidP="005F344D">
      <w:pPr>
        <w:ind w:left="720" w:firstLine="0"/>
      </w:pPr>
    </w:p>
    <w:p w14:paraId="7B7AED7F" w14:textId="77777777" w:rsidR="005F344D" w:rsidRDefault="005F344D" w:rsidP="005F344D">
      <w:pPr>
        <w:ind w:left="720" w:firstLine="0"/>
      </w:pPr>
      <w:r>
        <w:t>### YOUR WORKFLOW</w:t>
      </w:r>
    </w:p>
    <w:p w14:paraId="35F620F7" w14:textId="77777777" w:rsidR="005F344D" w:rsidRDefault="005F344D" w:rsidP="005F344D">
      <w:pPr>
        <w:ind w:left="720" w:firstLine="0"/>
      </w:pPr>
    </w:p>
    <w:p w14:paraId="3E5B7913" w14:textId="77777777" w:rsidR="005F344D" w:rsidRDefault="005F344D" w:rsidP="005F344D">
      <w:pPr>
        <w:ind w:left="720" w:firstLine="0"/>
      </w:pPr>
      <w:r>
        <w:t xml:space="preserve">I will provide you with information from </w:t>
      </w:r>
      <w:proofErr w:type="gramStart"/>
      <w:r>
        <w:t>my Notion</w:t>
      </w:r>
      <w:proofErr w:type="gramEnd"/>
      <w:r>
        <w:t xml:space="preserve"> notes step-by-step. For each input I provide, you must:</w:t>
      </w:r>
    </w:p>
    <w:p w14:paraId="5640A378" w14:textId="77777777" w:rsidR="005F344D" w:rsidRDefault="005F344D" w:rsidP="005F344D">
      <w:pPr>
        <w:ind w:left="720" w:firstLine="0"/>
      </w:pPr>
    </w:p>
    <w:p w14:paraId="08CC1D12" w14:textId="77777777" w:rsidR="005F344D" w:rsidRDefault="005F344D" w:rsidP="005F344D">
      <w:pPr>
        <w:ind w:left="720" w:firstLine="0"/>
      </w:pPr>
      <w:r>
        <w:lastRenderedPageBreak/>
        <w:t>1</w:t>
      </w:r>
      <w:proofErr w:type="gramStart"/>
      <w:r>
        <w:t>.  *</w:t>
      </w:r>
      <w:proofErr w:type="gramEnd"/>
      <w:r>
        <w:t>*</w:t>
      </w:r>
      <w:proofErr w:type="gramStart"/>
      <w:r>
        <w:t>Analyze:*</w:t>
      </w:r>
      <w:proofErr w:type="gramEnd"/>
      <w:r>
        <w:t>* Determine which section of the report this information belongs to (e.g., "This belongs in Chapter 3: Methodology").</w:t>
      </w:r>
    </w:p>
    <w:p w14:paraId="1983F34A" w14:textId="77777777" w:rsidR="005F344D" w:rsidRDefault="005F344D" w:rsidP="005F344D">
      <w:pPr>
        <w:ind w:left="720" w:firstLine="0"/>
      </w:pPr>
      <w:r>
        <w:t>2.  **</w:t>
      </w:r>
      <w:proofErr w:type="gramStart"/>
      <w:r>
        <w:t>Draft:*</w:t>
      </w:r>
      <w:proofErr w:type="gramEnd"/>
      <w:r>
        <w:t>* Rewrite the raw notes into polished, formal academic Japanese suitable for the final report.</w:t>
      </w:r>
    </w:p>
    <w:p w14:paraId="761916C0" w14:textId="77777777" w:rsidR="005F344D" w:rsidRDefault="005F344D" w:rsidP="005F344D">
      <w:pPr>
        <w:ind w:left="720" w:firstLine="0"/>
      </w:pPr>
      <w:r>
        <w:t>3</w:t>
      </w:r>
      <w:proofErr w:type="gramStart"/>
      <w:r>
        <w:t>.  *</w:t>
      </w:r>
      <w:proofErr w:type="gramEnd"/>
      <w:r>
        <w:t>*</w:t>
      </w:r>
      <w:proofErr w:type="gramStart"/>
      <w:r>
        <w:t>Review:*</w:t>
      </w:r>
      <w:proofErr w:type="gramEnd"/>
      <w:r>
        <w:t xml:space="preserve">* Check against the "Mandatory Sections" list above. Tell me if any critical details are missing (e.g., "You provided the result, but I need the exact dates for the Project Implementation </w:t>
      </w:r>
      <w:proofErr w:type="gramStart"/>
      <w:r>
        <w:t>Record")</w:t>
      </w:r>
      <w:proofErr w:type="gramEnd"/>
      <w:r>
        <w:t>.</w:t>
      </w:r>
    </w:p>
    <w:p w14:paraId="3B8ABEC8" w14:textId="77777777" w:rsidR="005F344D" w:rsidRDefault="005F344D" w:rsidP="005F344D">
      <w:pPr>
        <w:ind w:left="720" w:firstLine="0"/>
      </w:pPr>
    </w:p>
    <w:p w14:paraId="11100227" w14:textId="54C5E263" w:rsidR="00DC3CB5" w:rsidRDefault="005F344D" w:rsidP="005F344D">
      <w:pPr>
        <w:ind w:left="720" w:firstLine="0"/>
      </w:pPr>
      <w:r>
        <w:t>Please confirm you understand these instructions and are ready to receive the first part of my research data.</w:t>
      </w:r>
    </w:p>
    <w:p w14:paraId="70183CEF" w14:textId="77777777" w:rsidR="002B4F80" w:rsidRDefault="002B4F80" w:rsidP="005F344D">
      <w:pPr>
        <w:ind w:left="720" w:firstLine="0"/>
      </w:pPr>
    </w:p>
    <w:p w14:paraId="667363AB" w14:textId="225B6B99" w:rsidR="002B4F80" w:rsidRDefault="002B4F80" w:rsidP="005F344D">
      <w:pPr>
        <w:ind w:left="720" w:firstLine="0"/>
      </w:pPr>
      <w:r>
        <w:rPr>
          <w:noProof/>
        </w:rPr>
        <w:lastRenderedPageBreak/>
        <w:drawing>
          <wp:inline distT="0" distB="0" distL="0" distR="0" wp14:anchorId="6D8FB785" wp14:editId="66108216">
            <wp:extent cx="4315460" cy="4759325"/>
            <wp:effectExtent l="0" t="0" r="8890" b="3175"/>
            <wp:docPr id="1363501530" name="Picture 1" descr="Figure 2. Poses from three AI-generated dance clips shown to the dancer in our study. The clips range from stable, human-like movements (a) to semi-glitched, where the sequence contains moments where the body distorts (b) to fully glitched (c) where it is no longer possible to differentiate between limb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igure 2. Poses from three AI-generated dance clips shown to the dancer in our study. The clips range from stable, human-like movements (a) to semi-glitched, where the sequence contains moments where the body distorts (b) to fully glitched (c) where it is no longer possible to differentiate between limb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460" cy="475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FCF82" w14:textId="4B815090" w:rsidR="00675C02" w:rsidRDefault="00675C02" w:rsidP="005F344D">
      <w:pPr>
        <w:ind w:left="720" w:firstLine="0"/>
      </w:pPr>
      <w:r>
        <w:rPr>
          <w:noProof/>
        </w:rPr>
        <w:lastRenderedPageBreak/>
        <w:drawing>
          <wp:inline distT="0" distB="0" distL="0" distR="0" wp14:anchorId="506B89E5" wp14:editId="6E3FB0D0">
            <wp:extent cx="5943600" cy="5324475"/>
            <wp:effectExtent l="0" t="0" r="0" b="9525"/>
            <wp:docPr id="1878592251" name="Picture 2" descr="The Core Types of Graphic Design and the Skills Needed for Ea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he Core Types of Graphic Design and the Skills Needed for Each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CFCF3" w14:textId="1E55FE52" w:rsidR="002B4F80" w:rsidRPr="00063949" w:rsidRDefault="002B4F80" w:rsidP="005F344D">
      <w:pPr>
        <w:ind w:left="720" w:firstLine="0"/>
      </w:pPr>
      <w:r w:rsidRPr="002B4F80">
        <w:t xml:space="preserve">I need to create a cover page for project report which </w:t>
      </w:r>
      <w:proofErr w:type="spellStart"/>
      <w:r w:rsidRPr="002B4F80">
        <w:t>epheasize</w:t>
      </w:r>
      <w:proofErr w:type="spellEnd"/>
      <w:r w:rsidRPr="002B4F80">
        <w:t xml:space="preserve"> dancing sequences step by step using line arts black and white more </w:t>
      </w:r>
      <w:proofErr w:type="spellStart"/>
      <w:r w:rsidRPr="002B4F80">
        <w:t>vreative</w:t>
      </w:r>
      <w:proofErr w:type="spellEnd"/>
      <w:r w:rsidRPr="002B4F80">
        <w:t xml:space="preserve"> way </w:t>
      </w:r>
      <w:proofErr w:type="spellStart"/>
      <w:r w:rsidRPr="002B4F80">
        <w:t>relevent</w:t>
      </w:r>
      <w:proofErr w:type="spellEnd"/>
      <w:r w:rsidRPr="002B4F80">
        <w:t xml:space="preserve"> to breaking sequences</w:t>
      </w:r>
    </w:p>
    <w:sectPr w:rsidR="002B4F80" w:rsidRPr="0006394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7D8C4" w14:textId="77777777" w:rsidR="003E2E6E" w:rsidRDefault="003E2E6E">
      <w:pPr>
        <w:spacing w:line="240" w:lineRule="auto"/>
      </w:pPr>
      <w:r>
        <w:separator/>
      </w:r>
    </w:p>
  </w:endnote>
  <w:endnote w:type="continuationSeparator" w:id="0">
    <w:p w14:paraId="03929E47" w14:textId="77777777" w:rsidR="003E2E6E" w:rsidRDefault="003E2E6E">
      <w:pPr>
        <w:spacing w:line="240" w:lineRule="auto"/>
      </w:pPr>
      <w:r>
        <w:continuationSeparator/>
      </w:r>
    </w:p>
  </w:endnote>
  <w:endnote w:type="continuationNotice" w:id="1">
    <w:p w14:paraId="59BB40AA" w14:textId="77777777" w:rsidR="003E2E6E" w:rsidRDefault="003E2E6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07172" w14:textId="77777777" w:rsidR="00CA1E31" w:rsidRDefault="00CA1E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19E9C8BA" w14:textId="77777777" w:rsidTr="733B038C">
      <w:tc>
        <w:tcPr>
          <w:tcW w:w="3120" w:type="dxa"/>
        </w:tcPr>
        <w:p w14:paraId="79152CED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3C6982C6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36CAB761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38C63BCC" w14:textId="77777777" w:rsidR="733B038C" w:rsidRDefault="733B038C" w:rsidP="733B03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72565B82" w14:textId="77777777" w:rsidTr="733B038C">
      <w:tc>
        <w:tcPr>
          <w:tcW w:w="3120" w:type="dxa"/>
        </w:tcPr>
        <w:p w14:paraId="535517F4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0284BE97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39905D41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76017359" w14:textId="77777777" w:rsidR="733B038C" w:rsidRDefault="733B038C" w:rsidP="733B03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209F3" w14:textId="77777777" w:rsidR="003E2E6E" w:rsidRDefault="003E2E6E">
      <w:pPr>
        <w:spacing w:line="240" w:lineRule="auto"/>
      </w:pPr>
      <w:r>
        <w:separator/>
      </w:r>
    </w:p>
  </w:footnote>
  <w:footnote w:type="continuationSeparator" w:id="0">
    <w:p w14:paraId="408938B1" w14:textId="77777777" w:rsidR="003E2E6E" w:rsidRDefault="003E2E6E">
      <w:pPr>
        <w:spacing w:line="240" w:lineRule="auto"/>
      </w:pPr>
      <w:r>
        <w:continuationSeparator/>
      </w:r>
    </w:p>
  </w:footnote>
  <w:footnote w:type="continuationNotice" w:id="1">
    <w:p w14:paraId="12F44BE8" w14:textId="77777777" w:rsidR="003E2E6E" w:rsidRDefault="003E2E6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7FE3E" w14:textId="77777777" w:rsidR="00CA1E31" w:rsidRDefault="00CA1E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04DBE" w14:paraId="0973E666" w14:textId="77777777" w:rsidTr="008830C9">
      <w:tc>
        <w:tcPr>
          <w:tcW w:w="3120" w:type="dxa"/>
        </w:tcPr>
        <w:p w14:paraId="62D45A1B" w14:textId="77777777" w:rsidR="00604652" w:rsidRDefault="00000000" w:rsidP="00604652">
          <w:pPr>
            <w:pStyle w:val="Header"/>
          </w:pPr>
          <w:sdt>
            <w:sdtPr>
              <w:id w:val="-1622601055"/>
              <w:placeholder>
                <w:docPart w:val="32C3A7DA8C4F454EBE51AD3B34670EE7"/>
              </w:placeholder>
              <w:temporary/>
              <w:showingPlcHdr/>
              <w15:appearance w15:val="hidden"/>
            </w:sdtPr>
            <w:sdtContent>
              <w:r w:rsidR="00604652" w:rsidRPr="00FD478C">
                <w:t>RUNNING HEAD TITLE</w:t>
              </w:r>
            </w:sdtContent>
          </w:sdt>
          <w:r w:rsidR="00904DBE">
            <w:t xml:space="preserve"> </w:t>
          </w:r>
          <w:sdt>
            <w:sdtPr>
              <w:id w:val="-82374865"/>
              <w:placeholder>
                <w:docPart w:val="858E6116B91C4FABA5E52F9E6C9EB7AA"/>
              </w:placeholder>
              <w:temporary/>
              <w:showingPlcHdr/>
              <w15:appearance w15:val="hidden"/>
            </w:sdtPr>
            <w:sdtContent>
              <w:r w:rsidR="00604652">
                <w:t>(SHORTENED)</w:t>
              </w:r>
            </w:sdtContent>
          </w:sdt>
        </w:p>
      </w:tc>
      <w:tc>
        <w:tcPr>
          <w:tcW w:w="3120" w:type="dxa"/>
        </w:tcPr>
        <w:p w14:paraId="07919627" w14:textId="77777777" w:rsidR="00904DBE" w:rsidRDefault="00904DBE" w:rsidP="00904DBE">
          <w:pPr>
            <w:pStyle w:val="Header"/>
            <w:jc w:val="center"/>
          </w:pPr>
        </w:p>
      </w:tc>
      <w:tc>
        <w:tcPr>
          <w:tcW w:w="3120" w:type="dxa"/>
        </w:tcPr>
        <w:p w14:paraId="773A0F8F" w14:textId="77777777" w:rsidR="00904DBE" w:rsidRDefault="00904DBE" w:rsidP="00904DBE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DA395D">
            <w:rPr>
              <w:noProof/>
            </w:rPr>
            <w:t>2</w:t>
          </w:r>
          <w:r>
            <w:fldChar w:fldCharType="end"/>
          </w:r>
        </w:p>
      </w:tc>
    </w:tr>
  </w:tbl>
  <w:p w14:paraId="3E5A9DDD" w14:textId="77777777" w:rsidR="733B038C" w:rsidRDefault="733B038C" w:rsidP="733B03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733B038C" w14:paraId="02640C2F" w14:textId="77777777" w:rsidTr="00FD478C">
      <w:tc>
        <w:tcPr>
          <w:tcW w:w="3120" w:type="dxa"/>
        </w:tcPr>
        <w:p w14:paraId="5BC4E833" w14:textId="77777777" w:rsidR="733B038C" w:rsidRPr="00FD478C" w:rsidRDefault="00000000" w:rsidP="00FD478C">
          <w:pPr>
            <w:pStyle w:val="Header"/>
          </w:pPr>
          <w:sdt>
            <w:sdtPr>
              <w:id w:val="-376635527"/>
              <w:placeholder>
                <w:docPart w:val="777AF9FEE88B4492900840751BD2B95C"/>
              </w:placeholder>
              <w:temporary/>
              <w:showingPlcHdr/>
              <w15:appearance w15:val="hidden"/>
            </w:sdtPr>
            <w:sdtContent>
              <w:r w:rsidR="00A75901" w:rsidRPr="00FD478C">
                <w:t>RUNNING HEAD TITLE</w:t>
              </w:r>
            </w:sdtContent>
          </w:sdt>
        </w:p>
      </w:tc>
      <w:tc>
        <w:tcPr>
          <w:tcW w:w="3120" w:type="dxa"/>
        </w:tcPr>
        <w:p w14:paraId="2C0CE4DD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05B4C130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53340DF6" w14:textId="77777777" w:rsidR="733B038C" w:rsidRDefault="733B038C" w:rsidP="733B03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2031B"/>
    <w:multiLevelType w:val="multilevel"/>
    <w:tmpl w:val="B8A0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86BDF"/>
    <w:multiLevelType w:val="multilevel"/>
    <w:tmpl w:val="4814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273F2"/>
    <w:multiLevelType w:val="multilevel"/>
    <w:tmpl w:val="DD14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A7531"/>
    <w:multiLevelType w:val="multilevel"/>
    <w:tmpl w:val="705E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980958">
    <w:abstractNumId w:val="3"/>
  </w:num>
  <w:num w:numId="2" w16cid:durableId="939991463">
    <w:abstractNumId w:val="0"/>
  </w:num>
  <w:num w:numId="3" w16cid:durableId="462893851">
    <w:abstractNumId w:val="1"/>
  </w:num>
  <w:num w:numId="4" w16cid:durableId="880095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949"/>
    <w:rsid w:val="00063949"/>
    <w:rsid w:val="002B4F80"/>
    <w:rsid w:val="002C3BE4"/>
    <w:rsid w:val="002F7E04"/>
    <w:rsid w:val="00371BD9"/>
    <w:rsid w:val="003E2E6E"/>
    <w:rsid w:val="0042207D"/>
    <w:rsid w:val="004C683E"/>
    <w:rsid w:val="00500997"/>
    <w:rsid w:val="00530EF3"/>
    <w:rsid w:val="005936DA"/>
    <w:rsid w:val="005F344D"/>
    <w:rsid w:val="00604652"/>
    <w:rsid w:val="00675C02"/>
    <w:rsid w:val="006C101C"/>
    <w:rsid w:val="006F4709"/>
    <w:rsid w:val="00702B81"/>
    <w:rsid w:val="00727711"/>
    <w:rsid w:val="0074264E"/>
    <w:rsid w:val="00796468"/>
    <w:rsid w:val="007D4A2B"/>
    <w:rsid w:val="007E2D6A"/>
    <w:rsid w:val="008078FA"/>
    <w:rsid w:val="00823731"/>
    <w:rsid w:val="00904DBE"/>
    <w:rsid w:val="00A75901"/>
    <w:rsid w:val="00B5233A"/>
    <w:rsid w:val="00B61A34"/>
    <w:rsid w:val="00BA6612"/>
    <w:rsid w:val="00C26C30"/>
    <w:rsid w:val="00CA1E31"/>
    <w:rsid w:val="00CD7F50"/>
    <w:rsid w:val="00DA395D"/>
    <w:rsid w:val="00DC3CB5"/>
    <w:rsid w:val="00DF1ADF"/>
    <w:rsid w:val="00DF3215"/>
    <w:rsid w:val="00E078FD"/>
    <w:rsid w:val="00E23707"/>
    <w:rsid w:val="00E879E7"/>
    <w:rsid w:val="00F43ACD"/>
    <w:rsid w:val="00F941E8"/>
    <w:rsid w:val="00FA4C9E"/>
    <w:rsid w:val="00FD478C"/>
    <w:rsid w:val="00FF1E90"/>
    <w:rsid w:val="02B84D5B"/>
    <w:rsid w:val="0D043988"/>
    <w:rsid w:val="0F5677D9"/>
    <w:rsid w:val="211A0CBD"/>
    <w:rsid w:val="26E400E3"/>
    <w:rsid w:val="2A8439C5"/>
    <w:rsid w:val="31C3BEDA"/>
    <w:rsid w:val="3A62D598"/>
    <w:rsid w:val="4B67EC07"/>
    <w:rsid w:val="5643BF48"/>
    <w:rsid w:val="576062CF"/>
    <w:rsid w:val="5E87343A"/>
    <w:rsid w:val="6E98F034"/>
    <w:rsid w:val="709762D6"/>
    <w:rsid w:val="717E282B"/>
    <w:rsid w:val="72E609EB"/>
    <w:rsid w:val="733B038C"/>
    <w:rsid w:val="74440036"/>
    <w:rsid w:val="7F8F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830F2"/>
  <w15:chartTrackingRefBased/>
  <w15:docId w15:val="{2A5F8543-6422-4214-9B46-39F02EDD0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A2B"/>
    <w:pPr>
      <w:spacing w:after="0" w:line="480" w:lineRule="auto"/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D4A2B"/>
    <w:pPr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A2B"/>
    <w:pPr>
      <w:ind w:firstLine="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A2B"/>
    <w:pPr>
      <w:ind w:firstLine="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4A2B"/>
    <w:pPr>
      <w:ind w:firstLine="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A2B"/>
    <w:pPr>
      <w:ind w:firstLine="0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2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7D4A2B"/>
  </w:style>
  <w:style w:type="paragraph" w:styleId="Header">
    <w:name w:val="header"/>
    <w:basedOn w:val="Normal"/>
    <w:link w:val="Head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7D4A2B"/>
  </w:style>
  <w:style w:type="paragraph" w:styleId="Footer">
    <w:name w:val="footer"/>
    <w:basedOn w:val="Normal"/>
    <w:link w:val="Foot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styleId="CommentReference">
    <w:name w:val="annotation reference"/>
    <w:basedOn w:val="DefaultParagraphFont"/>
    <w:uiPriority w:val="99"/>
    <w:semiHidden/>
    <w:unhideWhenUsed/>
    <w:rsid w:val="00CD7F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7F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7F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F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F5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C3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C30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30EF3"/>
    <w:pPr>
      <w:ind w:firstLine="0"/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30EF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D478C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EF3"/>
    <w:pPr>
      <w:ind w:firstLine="0"/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530EF3"/>
  </w:style>
  <w:style w:type="paragraph" w:customStyle="1" w:styleId="SectionTitle">
    <w:name w:val="Section Title"/>
    <w:basedOn w:val="Normal"/>
    <w:next w:val="Normal"/>
    <w:uiPriority w:val="12"/>
    <w:qFormat/>
    <w:rsid w:val="00530EF3"/>
    <w:pPr>
      <w:ind w:firstLine="0"/>
      <w:jc w:val="center"/>
    </w:pPr>
    <w:rPr>
      <w:b/>
      <w:bCs/>
    </w:rPr>
  </w:style>
  <w:style w:type="character" w:styleId="Strong">
    <w:name w:val="Strong"/>
    <w:basedOn w:val="DefaultParagraphFont"/>
    <w:uiPriority w:val="22"/>
    <w:qFormat/>
    <w:rsid w:val="0050099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D4A2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D4A2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D4A2B"/>
    <w:rPr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7D4A2B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7D4A2B"/>
    <w:rPr>
      <w:b/>
      <w:bCs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C3BE4"/>
    <w:pPr>
      <w:ind w:left="720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2C3BE4"/>
    <w:rPr>
      <w:iCs/>
    </w:rPr>
  </w:style>
  <w:style w:type="paragraph" w:customStyle="1" w:styleId="References">
    <w:name w:val="References"/>
    <w:basedOn w:val="Normal"/>
    <w:uiPriority w:val="29"/>
    <w:qFormat/>
    <w:rsid w:val="007D4A2B"/>
    <w:pPr>
      <w:ind w:left="720" w:hanging="720"/>
    </w:pPr>
  </w:style>
  <w:style w:type="paragraph" w:styleId="Caption">
    <w:name w:val="caption"/>
    <w:basedOn w:val="Normal"/>
    <w:next w:val="Normal"/>
    <w:uiPriority w:val="35"/>
    <w:qFormat/>
    <w:rsid w:val="00530EF3"/>
    <w:pPr>
      <w:ind w:firstLine="0"/>
    </w:pPr>
    <w:rPr>
      <w:i/>
      <w:iCs/>
      <w:szCs w:val="18"/>
    </w:rPr>
  </w:style>
  <w:style w:type="paragraph" w:customStyle="1" w:styleId="TableHeading">
    <w:name w:val="Table Heading"/>
    <w:basedOn w:val="Normal"/>
    <w:uiPriority w:val="10"/>
    <w:qFormat/>
    <w:rsid w:val="00B5233A"/>
    <w:pPr>
      <w:jc w:val="center"/>
    </w:pPr>
    <w:rPr>
      <w:b/>
      <w:bCs/>
    </w:rPr>
  </w:style>
  <w:style w:type="paragraph" w:customStyle="1" w:styleId="NoIndent">
    <w:name w:val="No Indent"/>
    <w:basedOn w:val="Normal"/>
    <w:qFormat/>
    <w:rsid w:val="007D4A2B"/>
    <w:pPr>
      <w:ind w:firstLine="0"/>
    </w:pPr>
  </w:style>
  <w:style w:type="paragraph" w:customStyle="1" w:styleId="CaptionCallout">
    <w:name w:val="Caption Callout"/>
    <w:basedOn w:val="Normal"/>
    <w:qFormat/>
    <w:rsid w:val="00530EF3"/>
    <w:pPr>
      <w:ind w:firstLine="0"/>
    </w:pPr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2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Professional%20APA%20Style%20paper%207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C3A7DA8C4F454EBE51AD3B34670E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EED487-1D5C-4317-9893-D913DECDCD12}"/>
      </w:docPartPr>
      <w:docPartBody>
        <w:p w:rsidR="00000000" w:rsidRDefault="00000000">
          <w:pPr>
            <w:pStyle w:val="32C3A7DA8C4F454EBE51AD3B34670EE7"/>
          </w:pPr>
          <w:r>
            <w:t>456</w:t>
          </w:r>
        </w:p>
      </w:docPartBody>
    </w:docPart>
    <w:docPart>
      <w:docPartPr>
        <w:name w:val="858E6116B91C4FABA5E52F9E6C9EB7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58C72-9C06-4755-B738-094B4DC33412}"/>
      </w:docPartPr>
      <w:docPartBody>
        <w:p w:rsidR="00000000" w:rsidRDefault="00000000">
          <w:pPr>
            <w:pStyle w:val="858E6116B91C4FABA5E52F9E6C9EB7AA"/>
          </w:pPr>
          <w:r w:rsidRPr="576062CF">
            <w:t>Row Head</w:t>
          </w:r>
        </w:p>
      </w:docPartBody>
    </w:docPart>
    <w:docPart>
      <w:docPartPr>
        <w:name w:val="777AF9FEE88B4492900840751BD2B9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2018D4-71E4-44C7-9DC4-949DBBB22BCD}"/>
      </w:docPartPr>
      <w:docPartBody>
        <w:p w:rsidR="00000000" w:rsidRDefault="00000000">
          <w:pPr>
            <w:pStyle w:val="777AF9FEE88B4492900840751BD2B95C"/>
          </w:pPr>
          <w:r>
            <w:t>789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B57"/>
    <w:rsid w:val="005F1B57"/>
    <w:rsid w:val="00B61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480" w:lineRule="auto"/>
      <w:jc w:val="center"/>
      <w:outlineLvl w:val="0"/>
    </w:pPr>
    <w:rPr>
      <w:rFonts w:eastAsiaTheme="minorHAnsi"/>
      <w:b/>
      <w:bCs/>
      <w:kern w:val="0"/>
      <w:sz w:val="22"/>
      <w:szCs w:val="22"/>
      <w:lang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after="0" w:line="480" w:lineRule="auto"/>
      <w:outlineLvl w:val="2"/>
    </w:pPr>
    <w:rPr>
      <w:rFonts w:eastAsiaTheme="minorHAnsi"/>
      <w:b/>
      <w:bCs/>
      <w:i/>
      <w:iCs/>
      <w:kern w:val="0"/>
      <w:sz w:val="22"/>
      <w:szCs w:val="22"/>
      <w:lang w:eastAsia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spacing w:after="0" w:line="480" w:lineRule="auto"/>
      <w:outlineLvl w:val="3"/>
    </w:pPr>
    <w:rPr>
      <w:rFonts w:eastAsiaTheme="minorHAnsi"/>
      <w:b/>
      <w:bCs/>
      <w:kern w:val="0"/>
      <w:sz w:val="22"/>
      <w:szCs w:val="22"/>
      <w:lang w:eastAsia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spacing w:after="0" w:line="480" w:lineRule="auto"/>
      <w:outlineLvl w:val="4"/>
    </w:pPr>
    <w:rPr>
      <w:rFonts w:eastAsiaTheme="minorHAnsi"/>
      <w:b/>
      <w:bCs/>
      <w:i/>
      <w:iCs/>
      <w:kern w:val="0"/>
      <w:sz w:val="22"/>
      <w:szCs w:val="22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E1ABC549B824C149551C5F73CB22BC3">
    <w:name w:val="EE1ABC549B824C149551C5F73CB22BC3"/>
  </w:style>
  <w:style w:type="paragraph" w:customStyle="1" w:styleId="E12B1178F2A1475682260EDFF8B26A3A">
    <w:name w:val="E12B1178F2A1475682260EDFF8B26A3A"/>
  </w:style>
  <w:style w:type="paragraph" w:customStyle="1" w:styleId="E28832E09B7C412381AE9C726D5CD0BC">
    <w:name w:val="E28832E09B7C412381AE9C726D5CD0BC"/>
  </w:style>
  <w:style w:type="paragraph" w:customStyle="1" w:styleId="C3D27B8E52BA483EB468A95FC03148AF">
    <w:name w:val="C3D27B8E52BA483EB468A95FC03148AF"/>
  </w:style>
  <w:style w:type="paragraph" w:customStyle="1" w:styleId="CC26A6D2E0854C8AAE9D3B4827A4D433">
    <w:name w:val="CC26A6D2E0854C8AAE9D3B4827A4D433"/>
  </w:style>
  <w:style w:type="paragraph" w:customStyle="1" w:styleId="2E8D3E75BC1242C38A6648FB9F5CA85F">
    <w:name w:val="2E8D3E75BC1242C38A6648FB9F5CA85F"/>
  </w:style>
  <w:style w:type="paragraph" w:customStyle="1" w:styleId="01155B728A3C44E4B2A0766D3BDB4599">
    <w:name w:val="01155B728A3C44E4B2A0766D3BDB4599"/>
  </w:style>
  <w:style w:type="paragraph" w:customStyle="1" w:styleId="7B6AB29087394BCCB549BC89C195A850">
    <w:name w:val="7B6AB29087394BCCB549BC89C195A850"/>
  </w:style>
  <w:style w:type="paragraph" w:customStyle="1" w:styleId="118F935417F841E7AC364AC39765A13B">
    <w:name w:val="118F935417F841E7AC364AC39765A13B"/>
  </w:style>
  <w:style w:type="paragraph" w:customStyle="1" w:styleId="87B52D0635C64D9AB72463D6A51E33B2">
    <w:name w:val="87B52D0635C64D9AB72463D6A51E33B2"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A85C9977D47E482F80F6F157D59BE90F">
    <w:name w:val="A85C9977D47E482F80F6F157D59BE90F"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customStyle="1" w:styleId="0E7C319541504289AFFABE6D4A56FCE8">
    <w:name w:val="0E7C319541504289AFFABE6D4A56FCE8"/>
  </w:style>
  <w:style w:type="paragraph" w:customStyle="1" w:styleId="3531EF878FAE4E9FB1C2D99D21AC7FE1">
    <w:name w:val="3531EF878FAE4E9FB1C2D99D21AC7FE1"/>
  </w:style>
  <w:style w:type="paragraph" w:customStyle="1" w:styleId="10C0D6241BED44F5ADD2083F6B09751C">
    <w:name w:val="10C0D6241BED44F5ADD2083F6B09751C"/>
  </w:style>
  <w:style w:type="paragraph" w:customStyle="1" w:styleId="84B198D2B55744E8B2DB62EF1AAEB9A5">
    <w:name w:val="84B198D2B55744E8B2DB62EF1AAEB9A5"/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HAnsi"/>
      <w:b/>
      <w:bCs/>
      <w:kern w:val="0"/>
      <w:sz w:val="22"/>
      <w:szCs w:val="22"/>
      <w:lang w:eastAsia="en-US"/>
      <w14:ligatures w14:val="none"/>
    </w:rPr>
  </w:style>
  <w:style w:type="paragraph" w:customStyle="1" w:styleId="B63C9AA3703A4BE396B9B14DDD4C595B">
    <w:name w:val="B63C9AA3703A4BE396B9B14DDD4C595B"/>
  </w:style>
  <w:style w:type="paragraph" w:customStyle="1" w:styleId="4E2FE30E373B4755BFE5B6E4A1B45AE7">
    <w:name w:val="4E2FE30E373B4755BFE5B6E4A1B45AE7"/>
  </w:style>
  <w:style w:type="paragraph" w:customStyle="1" w:styleId="58D437C59ADD45EF8A2783808E67B719">
    <w:name w:val="58D437C59ADD45EF8A2783808E67B719"/>
  </w:style>
  <w:style w:type="paragraph" w:customStyle="1" w:styleId="49A1B2464ADC4DCCB08C02E901D39523">
    <w:name w:val="49A1B2464ADC4DCCB08C02E901D39523"/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HAnsi"/>
      <w:b/>
      <w:bCs/>
      <w:i/>
      <w:iCs/>
      <w:kern w:val="0"/>
      <w:sz w:val="22"/>
      <w:szCs w:val="22"/>
      <w:lang w:eastAsia="en-US"/>
      <w14:ligatures w14:val="none"/>
    </w:rPr>
  </w:style>
  <w:style w:type="paragraph" w:customStyle="1" w:styleId="C38C6F35278E4AF3ABF13AFEC9EC2336">
    <w:name w:val="C38C6F35278E4AF3ABF13AFEC9EC2336"/>
  </w:style>
  <w:style w:type="paragraph" w:customStyle="1" w:styleId="1A6C5CB027E348BDBC5AB082162DBFEE">
    <w:name w:val="1A6C5CB027E348BDBC5AB082162DBFEE"/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HAnsi"/>
      <w:b/>
      <w:bCs/>
      <w:kern w:val="0"/>
      <w:sz w:val="22"/>
      <w:szCs w:val="22"/>
      <w:lang w:eastAsia="en-US"/>
      <w14:ligatures w14:val="none"/>
    </w:rPr>
  </w:style>
  <w:style w:type="paragraph" w:customStyle="1" w:styleId="DD211DB1189845AC9C2681D04595070A">
    <w:name w:val="DD211DB1189845AC9C2681D04595070A"/>
  </w:style>
  <w:style w:type="paragraph" w:customStyle="1" w:styleId="9525EFC143554385AB037517118B0793">
    <w:name w:val="9525EFC143554385AB037517118B0793"/>
  </w:style>
  <w:style w:type="paragraph" w:customStyle="1" w:styleId="4EFC018F8130470AB76FBDC133E3FFDF">
    <w:name w:val="4EFC018F8130470AB76FBDC133E3FFDF"/>
  </w:style>
  <w:style w:type="paragraph" w:customStyle="1" w:styleId="E20042889225489EB4677AE2D26113EA">
    <w:name w:val="E20042889225489EB4677AE2D26113EA"/>
  </w:style>
  <w:style w:type="character" w:customStyle="1" w:styleId="Heading5Char">
    <w:name w:val="Heading 5 Char"/>
    <w:basedOn w:val="DefaultParagraphFont"/>
    <w:link w:val="Heading5"/>
    <w:uiPriority w:val="9"/>
    <w:rPr>
      <w:rFonts w:eastAsiaTheme="minorHAnsi"/>
      <w:b/>
      <w:bCs/>
      <w:i/>
      <w:iCs/>
      <w:kern w:val="0"/>
      <w:sz w:val="22"/>
      <w:szCs w:val="22"/>
      <w:lang w:eastAsia="en-US"/>
      <w14:ligatures w14:val="none"/>
    </w:rPr>
  </w:style>
  <w:style w:type="paragraph" w:customStyle="1" w:styleId="587E0A3981944BF1AF5FA2694A10BFE4">
    <w:name w:val="587E0A3981944BF1AF5FA2694A10BFE4"/>
  </w:style>
  <w:style w:type="paragraph" w:customStyle="1" w:styleId="AEAEB415762946E9BC07BBE572CBF26D">
    <w:name w:val="AEAEB415762946E9BC07BBE572CBF26D"/>
  </w:style>
  <w:style w:type="paragraph" w:customStyle="1" w:styleId="5BF9B84117B0415E97FD9F6EA0E6E600">
    <w:name w:val="5BF9B84117B0415E97FD9F6EA0E6E600"/>
  </w:style>
  <w:style w:type="paragraph" w:customStyle="1" w:styleId="C47D140EDDBD4F4590DE0367BDA5E0DE">
    <w:name w:val="C47D140EDDBD4F4590DE0367BDA5E0DE"/>
  </w:style>
  <w:style w:type="paragraph" w:customStyle="1" w:styleId="465CA779BBD046F1A3834DF5D3DDFC30">
    <w:name w:val="465CA779BBD046F1A3834DF5D3DDFC30"/>
  </w:style>
  <w:style w:type="paragraph" w:customStyle="1" w:styleId="ABFBDA3635884146AD3068D3FD14188C">
    <w:name w:val="ABFBDA3635884146AD3068D3FD14188C"/>
  </w:style>
  <w:style w:type="paragraph" w:customStyle="1" w:styleId="6A6C5F4513984DDAA66C60E70796DCA4">
    <w:name w:val="6A6C5F4513984DDAA66C60E70796DCA4"/>
  </w:style>
  <w:style w:type="paragraph" w:customStyle="1" w:styleId="2ABCAC26D69147B6981C1E9A06464980">
    <w:name w:val="2ABCAC26D69147B6981C1E9A06464980"/>
  </w:style>
  <w:style w:type="paragraph" w:customStyle="1" w:styleId="7DC540FA2F1A46FD94B2E36E8EC6D357">
    <w:name w:val="7DC540FA2F1A46FD94B2E36E8EC6D357"/>
  </w:style>
  <w:style w:type="paragraph" w:customStyle="1" w:styleId="640EA7233E614ADCABF2D484505BBA4A">
    <w:name w:val="640EA7233E614ADCABF2D484505BBA4A"/>
  </w:style>
  <w:style w:type="paragraph" w:customStyle="1" w:styleId="4EB0181FEC334EFA9CD986A6FA379F3A">
    <w:name w:val="4EB0181FEC334EFA9CD986A6FA379F3A"/>
  </w:style>
  <w:style w:type="paragraph" w:customStyle="1" w:styleId="9A0179862F0441EB8B93A5D7D03DB3FA">
    <w:name w:val="9A0179862F0441EB8B93A5D7D03DB3FA"/>
  </w:style>
  <w:style w:type="paragraph" w:customStyle="1" w:styleId="23B0D0E251104F8287FCCA6EEC89F07D">
    <w:name w:val="23B0D0E251104F8287FCCA6EEC89F07D"/>
  </w:style>
  <w:style w:type="paragraph" w:customStyle="1" w:styleId="7B875040157648CF9842410E9D922602">
    <w:name w:val="7B875040157648CF9842410E9D922602"/>
  </w:style>
  <w:style w:type="paragraph" w:customStyle="1" w:styleId="C2AEC1B02AFC41D48037403743FB0A65">
    <w:name w:val="C2AEC1B02AFC41D48037403743FB0A65"/>
  </w:style>
  <w:style w:type="paragraph" w:customStyle="1" w:styleId="9B7B02AF94A54890ABE3C8682F012750">
    <w:name w:val="9B7B02AF94A54890ABE3C8682F012750"/>
  </w:style>
  <w:style w:type="paragraph" w:customStyle="1" w:styleId="DC9688611D4B4865B0401003B4469B7A">
    <w:name w:val="DC9688611D4B4865B0401003B4469B7A"/>
  </w:style>
  <w:style w:type="paragraph" w:customStyle="1" w:styleId="E1BF4D821C4E4937906D164382E385CF">
    <w:name w:val="E1BF4D821C4E4937906D164382E385CF"/>
  </w:style>
  <w:style w:type="paragraph" w:customStyle="1" w:styleId="F860432055EE46548B377807AF4E8DE5">
    <w:name w:val="F860432055EE46548B377807AF4E8DE5"/>
  </w:style>
  <w:style w:type="paragraph" w:customStyle="1" w:styleId="7B7DCF7AC51B480990F3B0B2E5D62291">
    <w:name w:val="7B7DCF7AC51B480990F3B0B2E5D62291"/>
  </w:style>
  <w:style w:type="paragraph" w:customStyle="1" w:styleId="CC82F335BECE44889C9D99FE9E6DFD6E">
    <w:name w:val="CC82F335BECE44889C9D99FE9E6DFD6E"/>
  </w:style>
  <w:style w:type="paragraph" w:customStyle="1" w:styleId="DC14244B4356490CB28ABB7C709187D6">
    <w:name w:val="DC14244B4356490CB28ABB7C709187D6"/>
  </w:style>
  <w:style w:type="paragraph" w:customStyle="1" w:styleId="18DE37C2DDB6417C841677D6B8EADC1C">
    <w:name w:val="18DE37C2DDB6417C841677D6B8EADC1C"/>
  </w:style>
  <w:style w:type="paragraph" w:customStyle="1" w:styleId="5049E1EAC2A14729886C9607D64A9DDA">
    <w:name w:val="5049E1EAC2A14729886C9607D64A9DDA"/>
  </w:style>
  <w:style w:type="paragraph" w:customStyle="1" w:styleId="96C78FBB942149629A6C05E4D7FCFC13">
    <w:name w:val="96C78FBB942149629A6C05E4D7FCFC13"/>
  </w:style>
  <w:style w:type="paragraph" w:customStyle="1" w:styleId="4A0469E0D136450097DE12D3ECE58600">
    <w:name w:val="4A0469E0D136450097DE12D3ECE58600"/>
  </w:style>
  <w:style w:type="paragraph" w:customStyle="1" w:styleId="A75D3C68589249689126B815DB65B1FB">
    <w:name w:val="A75D3C68589249689126B815DB65B1FB"/>
  </w:style>
  <w:style w:type="paragraph" w:customStyle="1" w:styleId="5EE922C9D06F4E1A8796B22197EEB562">
    <w:name w:val="5EE922C9D06F4E1A8796B22197EEB562"/>
  </w:style>
  <w:style w:type="paragraph" w:customStyle="1" w:styleId="EE91ACF2DCAA48FDA944F6C04810CD93">
    <w:name w:val="EE91ACF2DCAA48FDA944F6C04810CD93"/>
  </w:style>
  <w:style w:type="paragraph" w:customStyle="1" w:styleId="D56277619DEF4AE89EC806C570580CF4">
    <w:name w:val="D56277619DEF4AE89EC806C570580CF4"/>
  </w:style>
  <w:style w:type="paragraph" w:customStyle="1" w:styleId="9818D87C921D4BAFA1215D94AD76244B">
    <w:name w:val="9818D87C921D4BAFA1215D94AD76244B"/>
  </w:style>
  <w:style w:type="paragraph" w:customStyle="1" w:styleId="AEC085160783453099DDEA89D94F727E">
    <w:name w:val="AEC085160783453099DDEA89D94F727E"/>
  </w:style>
  <w:style w:type="paragraph" w:customStyle="1" w:styleId="4F53461EE5764E3C83081BBF77A63A1B">
    <w:name w:val="4F53461EE5764E3C83081BBF77A63A1B"/>
  </w:style>
  <w:style w:type="paragraph" w:customStyle="1" w:styleId="18106783565740C1A0EC198E2CB8CA01">
    <w:name w:val="18106783565740C1A0EC198E2CB8CA01"/>
  </w:style>
  <w:style w:type="paragraph" w:customStyle="1" w:styleId="A6A7F55D77104810BE40C5AFDA73B08A">
    <w:name w:val="A6A7F55D77104810BE40C5AFDA73B08A"/>
  </w:style>
  <w:style w:type="paragraph" w:customStyle="1" w:styleId="B3CC31B6EAD9440A87EFC174E9361888">
    <w:name w:val="B3CC31B6EAD9440A87EFC174E9361888"/>
  </w:style>
  <w:style w:type="paragraph" w:customStyle="1" w:styleId="A04F0DABC9E24718B02C1BEA5E51816F">
    <w:name w:val="A04F0DABC9E24718B02C1BEA5E51816F"/>
  </w:style>
  <w:style w:type="paragraph" w:customStyle="1" w:styleId="4ABDF251D5FF40ADA6B1BFF403E9F3DF">
    <w:name w:val="4ABDF251D5FF40ADA6B1BFF403E9F3DF"/>
  </w:style>
  <w:style w:type="paragraph" w:customStyle="1" w:styleId="7C14B1954AB54018A52DDA2C9B693BDB">
    <w:name w:val="7C14B1954AB54018A52DDA2C9B693BDB"/>
  </w:style>
  <w:style w:type="paragraph" w:customStyle="1" w:styleId="2D4182AED6A84724A21BB87E8DFDF8B8">
    <w:name w:val="2D4182AED6A84724A21BB87E8DFDF8B8"/>
  </w:style>
  <w:style w:type="paragraph" w:customStyle="1" w:styleId="F273337B192C4022AA5D46017BFBD76C">
    <w:name w:val="F273337B192C4022AA5D46017BFBD76C"/>
  </w:style>
  <w:style w:type="paragraph" w:customStyle="1" w:styleId="6A4053E1F24F4469927B789490693D5B">
    <w:name w:val="6A4053E1F24F4469927B789490693D5B"/>
  </w:style>
  <w:style w:type="paragraph" w:customStyle="1" w:styleId="534FAD29BCC64B23803C9C915B87C77D">
    <w:name w:val="534FAD29BCC64B23803C9C915B87C77D"/>
  </w:style>
  <w:style w:type="paragraph" w:customStyle="1" w:styleId="61371AB0CC5E4569BF6CEFE782B37D5E">
    <w:name w:val="61371AB0CC5E4569BF6CEFE782B37D5E"/>
  </w:style>
  <w:style w:type="paragraph" w:customStyle="1" w:styleId="DC0AF622FB804F3C8C419B48C9E6DFCB">
    <w:name w:val="DC0AF622FB804F3C8C419B48C9E6DFCB"/>
  </w:style>
  <w:style w:type="paragraph" w:customStyle="1" w:styleId="245FEDEFDB2D49489533DF3479D40A5F">
    <w:name w:val="245FEDEFDB2D49489533DF3479D40A5F"/>
  </w:style>
  <w:style w:type="paragraph" w:customStyle="1" w:styleId="E694B8953BD044DDAE905D080287675B">
    <w:name w:val="E694B8953BD044DDAE905D080287675B"/>
  </w:style>
  <w:style w:type="paragraph" w:customStyle="1" w:styleId="6CFEBF2F916B4EF1AF9CBEE162399662">
    <w:name w:val="6CFEBF2F916B4EF1AF9CBEE162399662"/>
  </w:style>
  <w:style w:type="paragraph" w:customStyle="1" w:styleId="82784C47F0D24504A81457911C4EF17A">
    <w:name w:val="82784C47F0D24504A81457911C4EF17A"/>
  </w:style>
  <w:style w:type="paragraph" w:customStyle="1" w:styleId="7FB75DEADEC443139B58D3A6EE1B8E80">
    <w:name w:val="7FB75DEADEC443139B58D3A6EE1B8E80"/>
  </w:style>
  <w:style w:type="paragraph" w:customStyle="1" w:styleId="AF452995D7114364B6F7EB06A8663FB7">
    <w:name w:val="AF452995D7114364B6F7EB06A8663FB7"/>
  </w:style>
  <w:style w:type="paragraph" w:customStyle="1" w:styleId="5A7F45974D4F47BD93B6EA72D79EA5F2">
    <w:name w:val="5A7F45974D4F47BD93B6EA72D79EA5F2"/>
  </w:style>
  <w:style w:type="paragraph" w:customStyle="1" w:styleId="32C3A7DA8C4F454EBE51AD3B34670EE7">
    <w:name w:val="32C3A7DA8C4F454EBE51AD3B34670EE7"/>
  </w:style>
  <w:style w:type="paragraph" w:customStyle="1" w:styleId="858E6116B91C4FABA5E52F9E6C9EB7AA">
    <w:name w:val="858E6116B91C4FABA5E52F9E6C9EB7AA"/>
  </w:style>
  <w:style w:type="paragraph" w:customStyle="1" w:styleId="777AF9FEE88B4492900840751BD2B95C">
    <w:name w:val="777AF9FEE88B4492900840751BD2B95C"/>
  </w:style>
  <w:style w:type="paragraph" w:customStyle="1" w:styleId="C7C10F297ED24F5788CF32A9EC724842">
    <w:name w:val="C7C10F297ED24F5788CF32A9EC724842"/>
  </w:style>
  <w:style w:type="paragraph" w:customStyle="1" w:styleId="BDCA56FAF85144E7ADCD103DD0F08CF3">
    <w:name w:val="BDCA56FAF85144E7ADCD103DD0F08CF3"/>
  </w:style>
  <w:style w:type="paragraph" w:customStyle="1" w:styleId="8C4C08C3CA524382A1CEB5CA1C7DC884">
    <w:name w:val="8C4C08C3CA524382A1CEB5CA1C7DC884"/>
  </w:style>
  <w:style w:type="paragraph" w:customStyle="1" w:styleId="302BF077148747F5B7685BA5964D8662">
    <w:name w:val="302BF077148747F5B7685BA5964D8662"/>
  </w:style>
  <w:style w:type="paragraph" w:customStyle="1" w:styleId="668F68C950EA41CEB867FFA205D33DA5">
    <w:name w:val="668F68C950EA41CEB867FFA205D33DA5"/>
  </w:style>
  <w:style w:type="paragraph" w:customStyle="1" w:styleId="C3F6C4ED2C6E476D9AB4640A4EB4EEA0">
    <w:name w:val="C3F6C4ED2C6E476D9AB4640A4EB4EEA0"/>
  </w:style>
  <w:style w:type="paragraph" w:customStyle="1" w:styleId="E3734AE6C75E47F091EEF0C152EAA9BF">
    <w:name w:val="E3734AE6C75E47F091EEF0C152EAA9BF"/>
  </w:style>
  <w:style w:type="paragraph" w:customStyle="1" w:styleId="7FF511EBB55A475B953FF8A15FC4A93E">
    <w:name w:val="7FF511EBB55A475B953FF8A15FC4A93E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customStyle="1" w:styleId="CEC76B2521034CEA8D27CC2902DE7F7C">
    <w:name w:val="CEC76B2521034CEA8D27CC2902DE7F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411A11-DDA3-4BC4-B0BC-14026E6D5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DCE20C-610A-4626-841D-1F10857B44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2D686CB8-6245-413C-A355-156513A377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Professional APA Style paper 7th edition.dotx</Template>
  <TotalTime>154</TotalTime>
  <Pages>9</Pages>
  <Words>1968</Words>
  <Characters>6221</Characters>
  <Application>Microsoft Office Word</Application>
  <DocSecurity>0</DocSecurity>
  <Lines>345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KUDA Udage Vidushan Prabash</cp:lastModifiedBy>
  <cp:revision>1</cp:revision>
  <dcterms:created xsi:type="dcterms:W3CDTF">2026-01-29T04:28:00Z</dcterms:created>
  <dcterms:modified xsi:type="dcterms:W3CDTF">2026-01-29T20:16:00Z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